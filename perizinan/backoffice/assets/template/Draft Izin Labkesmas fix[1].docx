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E1102" w14:textId="77777777" w:rsidR="00AD0289" w:rsidRDefault="00614CD9" w:rsidP="002F51DB">
      <w:pPr>
        <w:spacing w:line="276" w:lineRule="auto"/>
        <w:rPr>
          <w:rFonts w:ascii="Tahoma" w:hAnsi="Tahoma"/>
          <w:sz w:val="24"/>
          <w:lang w:val="id-ID"/>
        </w:rPr>
      </w:pPr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640DF2F" wp14:editId="41BEF972">
                <wp:simplePos x="0" y="0"/>
                <wp:positionH relativeFrom="page">
                  <wp:posOffset>51435</wp:posOffset>
                </wp:positionH>
                <wp:positionV relativeFrom="paragraph">
                  <wp:posOffset>-876300</wp:posOffset>
                </wp:positionV>
                <wp:extent cx="7674610" cy="1456267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4EA6A" w14:textId="77777777" w:rsidR="00614CD9" w:rsidRPr="00100D80" w:rsidRDefault="00947AE3" w:rsidP="00614CD9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 w14:anchorId="4EDD64C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607.5pt;height:112.5pt">
                                  <v:imagedata r:id="rId6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0DF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.05pt;margin-top:-69pt;width:604.3pt;height:114.6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" filled="f" stroked="f">
                <v:textbox>
                  <w:txbxContent>
                    <w:p w14:paraId="1C04EA6A" w14:textId="77777777" w:rsidR="00614CD9" w:rsidRPr="00100D80" w:rsidRDefault="00947AE3" w:rsidP="00614CD9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pict w14:anchorId="4EDD64C5">
                          <v:shape id="_x0000_i1026" type="#_x0000_t75" style="width:607.5pt;height:112.5pt">
                            <v:imagedata r:id="rId6" o:title=""/>
                          </v:shape>
                        </w:pic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C356C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56746F6B" wp14:editId="4BE33004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7948A" w14:textId="77777777" w:rsidR="005F3AD0" w:rsidRDefault="005F3AD0" w:rsidP="00AC356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7CCA7255" w14:textId="77777777" w:rsidR="00DA5DE4" w:rsidRPr="00100D80" w:rsidRDefault="00DA5DE4" w:rsidP="00AC356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6F6B" id="_x0000_s1027" type="#_x0000_t202" style="position:absolute;margin-left:0;margin-top:-1in;width:604.3pt;height:114.65pt;z-index:-2516505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" filled="f" stroked="f">
                <v:textbox>
                  <w:txbxContent>
                    <w:p w14:paraId="6BB7948A" w14:textId="77777777" w:rsidR="005F3AD0" w:rsidRDefault="005F3AD0" w:rsidP="00AC356C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</w:p>
                    <w:p w14:paraId="7CCA7255" w14:textId="77777777" w:rsidR="00DA5DE4" w:rsidRPr="00100D80" w:rsidRDefault="00DA5DE4" w:rsidP="00AC356C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3F568F" w14:textId="77777777" w:rsidR="007318B9" w:rsidRDefault="007318B9" w:rsidP="002F51DB">
      <w:pPr>
        <w:spacing w:line="276" w:lineRule="auto"/>
        <w:rPr>
          <w:rFonts w:ascii="Tahoma" w:hAnsi="Tahoma"/>
          <w:sz w:val="24"/>
          <w:lang w:val="id-ID"/>
        </w:rPr>
      </w:pPr>
    </w:p>
    <w:p w14:paraId="19E8AE2D" w14:textId="77777777" w:rsidR="007318B9" w:rsidRDefault="007318B9" w:rsidP="002F51DB">
      <w:pPr>
        <w:spacing w:line="276" w:lineRule="auto"/>
        <w:rPr>
          <w:rFonts w:ascii="Tahoma" w:hAnsi="Tahoma"/>
          <w:sz w:val="24"/>
          <w:lang w:val="id-ID"/>
        </w:rPr>
      </w:pPr>
    </w:p>
    <w:p w14:paraId="0E6EC280" w14:textId="77777777" w:rsidR="000E495A" w:rsidRPr="00FE6E49" w:rsidRDefault="000E495A" w:rsidP="002F51DB">
      <w:pPr>
        <w:spacing w:line="276" w:lineRule="auto"/>
        <w:rPr>
          <w:rFonts w:ascii="Tahoma" w:hAnsi="Tahoma"/>
          <w:sz w:val="22"/>
          <w:szCs w:val="22"/>
          <w:lang w:val="id-ID"/>
        </w:rPr>
      </w:pPr>
    </w:p>
    <w:p w14:paraId="4A286D49" w14:textId="77777777" w:rsidR="00B74878" w:rsidRPr="003613E1" w:rsidRDefault="002209DD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fi-FI"/>
        </w:rPr>
        <w:t>KEPUTUSAN</w:t>
      </w:r>
      <w:r w:rsidR="00D34C5E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</w:t>
      </w:r>
      <w:r w:rsidR="004F0C2F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KEPALA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DINAS</w:t>
      </w:r>
      <w:r w:rsidR="004F0C2F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PENANAMAN MODAL DAN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PELAYANAN</w:t>
      </w:r>
      <w:r w:rsidR="004F0C2F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TERPADU</w:t>
      </w:r>
    </w:p>
    <w:p w14:paraId="0BF5599F" w14:textId="77777777" w:rsidR="004F0C2F" w:rsidRPr="003613E1" w:rsidRDefault="008955E7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SATU PINTU </w:t>
      </w:r>
      <w:r w:rsidR="004F0C2F" w:rsidRPr="003613E1">
        <w:rPr>
          <w:rFonts w:ascii="Bookman Old Style" w:hAnsi="Bookman Old Style"/>
          <w:bCs/>
          <w:sz w:val="22"/>
          <w:szCs w:val="22"/>
          <w:lang w:val="id-ID"/>
        </w:rPr>
        <w:t>PROVINSI JAWA BARAT</w:t>
      </w:r>
    </w:p>
    <w:p w14:paraId="5E7BE2E8" w14:textId="77777777" w:rsidR="00976E77" w:rsidRPr="003613E1" w:rsidRDefault="00976E77" w:rsidP="002F51DB">
      <w:pPr>
        <w:spacing w:line="276" w:lineRule="auto"/>
        <w:ind w:right="49"/>
        <w:jc w:val="center"/>
        <w:rPr>
          <w:rFonts w:ascii="Bookman Old Style" w:hAnsi="Bookman Old Style"/>
          <w:bCs/>
          <w:sz w:val="22"/>
          <w:szCs w:val="22"/>
        </w:rPr>
      </w:pPr>
      <w:r w:rsidRPr="003613E1">
        <w:rPr>
          <w:rFonts w:ascii="Bookman Old Style" w:hAnsi="Bookman Old Style"/>
          <w:bCs/>
          <w:sz w:val="22"/>
          <w:szCs w:val="22"/>
          <w:lang w:val="sv-SE"/>
        </w:rPr>
        <w:t xml:space="preserve">NOMOR : </w:t>
      </w:r>
      <w:r w:rsidR="00781ACA" w:rsidRPr="003613E1">
        <w:rPr>
          <w:rFonts w:ascii="Bookman Old Style" w:hAnsi="Bookman Old Style"/>
          <w:bCs/>
          <w:sz w:val="22"/>
          <w:szCs w:val="22"/>
          <w:lang w:val="sv-SE"/>
        </w:rPr>
        <w:t>${nosk</w:t>
      </w:r>
      <w:r w:rsidR="002A2E81" w:rsidRPr="003613E1">
        <w:rPr>
          <w:rFonts w:ascii="Bookman Old Style" w:hAnsi="Bookman Old Style"/>
          <w:bCs/>
          <w:sz w:val="22"/>
          <w:szCs w:val="22"/>
          <w:lang w:val="sv-SE"/>
        </w:rPr>
        <w:t>}</w:t>
      </w:r>
    </w:p>
    <w:p w14:paraId="51BCB652" w14:textId="77777777" w:rsidR="00765E48" w:rsidRPr="003613E1" w:rsidRDefault="00765E48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</w:p>
    <w:p w14:paraId="4FAB5209" w14:textId="77777777" w:rsidR="002209DD" w:rsidRPr="003613E1" w:rsidRDefault="002209DD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sv-SE"/>
        </w:rPr>
        <w:t>TENTANG</w:t>
      </w:r>
    </w:p>
    <w:p w14:paraId="7A7712D6" w14:textId="203D5D2B" w:rsidR="00113383" w:rsidRPr="003613E1" w:rsidRDefault="002209DD" w:rsidP="00FB246A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fi-FI"/>
        </w:rPr>
        <w:t>I</w:t>
      </w:r>
      <w:r w:rsidR="00DB670D" w:rsidRPr="003613E1">
        <w:rPr>
          <w:rFonts w:ascii="Bookman Old Style" w:hAnsi="Bookman Old Style"/>
          <w:bCs/>
          <w:sz w:val="22"/>
          <w:szCs w:val="22"/>
          <w:lang w:val="id-ID"/>
        </w:rPr>
        <w:t>Z</w:t>
      </w:r>
      <w:r w:rsidR="00B2773C" w:rsidRPr="003613E1">
        <w:rPr>
          <w:rFonts w:ascii="Bookman Old Style" w:hAnsi="Bookman Old Style"/>
          <w:bCs/>
          <w:sz w:val="22"/>
          <w:szCs w:val="22"/>
          <w:lang w:val="fi-FI"/>
        </w:rPr>
        <w:t xml:space="preserve">IN </w:t>
      </w:r>
      <w:r w:rsidR="00C2478B" w:rsidRPr="003613E1">
        <w:rPr>
          <w:rFonts w:ascii="Bookman Old Style" w:hAnsi="Bookman Old Style"/>
          <w:bCs/>
          <w:sz w:val="22"/>
          <w:szCs w:val="22"/>
          <w:lang w:val="fi-FI"/>
        </w:rPr>
        <w:t>LABORATORIUM</w:t>
      </w:r>
      <w:r w:rsidR="003613E1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KESEHATAN MASYARAKAT</w:t>
      </w:r>
    </w:p>
    <w:p w14:paraId="451A8757" w14:textId="77777777" w:rsidR="00C2478B" w:rsidRPr="003613E1" w:rsidRDefault="00C2478B" w:rsidP="00FB246A">
      <w:pPr>
        <w:spacing w:line="276" w:lineRule="auto"/>
        <w:ind w:right="78"/>
        <w:jc w:val="center"/>
        <w:rPr>
          <w:rFonts w:ascii="Bookman Old Style" w:hAnsi="Bookman Old Style"/>
          <w:bCs/>
          <w:color w:val="FF0000"/>
          <w:sz w:val="22"/>
          <w:szCs w:val="22"/>
        </w:rPr>
      </w:pPr>
      <w:r w:rsidRPr="003613E1">
        <w:rPr>
          <w:rFonts w:ascii="Bookman Old Style" w:hAnsi="Bookman Old Style"/>
          <w:bCs/>
          <w:color w:val="FF0000"/>
          <w:sz w:val="22"/>
          <w:szCs w:val="22"/>
          <w:lang w:val="fi-FI"/>
        </w:rPr>
        <w:t>(NAMA LAB</w:t>
      </w:r>
      <w:r w:rsidR="00BE5F75" w:rsidRPr="003613E1">
        <w:rPr>
          <w:rFonts w:ascii="Bookman Old Style" w:hAnsi="Bookman Old Style"/>
          <w:bCs/>
          <w:color w:val="FF0000"/>
          <w:sz w:val="22"/>
          <w:szCs w:val="22"/>
          <w:lang w:val="fi-FI"/>
        </w:rPr>
        <w:t>ORATORIUM</w:t>
      </w:r>
      <w:r w:rsidRPr="003613E1">
        <w:rPr>
          <w:rFonts w:ascii="Bookman Old Style" w:hAnsi="Bookman Old Style"/>
          <w:bCs/>
          <w:color w:val="FF0000"/>
          <w:sz w:val="22"/>
          <w:szCs w:val="22"/>
          <w:lang w:val="fi-FI"/>
        </w:rPr>
        <w:t>)</w:t>
      </w:r>
    </w:p>
    <w:p w14:paraId="25C6E827" w14:textId="77777777" w:rsidR="002209DD" w:rsidRPr="003613E1" w:rsidRDefault="002209DD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</w:p>
    <w:p w14:paraId="5AC4E7F3" w14:textId="77777777" w:rsidR="004F0C2F" w:rsidRPr="003613E1" w:rsidRDefault="004F0C2F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KEPALA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DINAS</w:t>
      </w:r>
      <w:r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PENANAMAN MODAL DAN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PELAYANAN</w:t>
      </w:r>
      <w:r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TERPADU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SATU PINTU</w:t>
      </w:r>
    </w:p>
    <w:p w14:paraId="4F032F91" w14:textId="77777777" w:rsidR="001018C8" w:rsidRPr="003613E1" w:rsidRDefault="004F0C2F" w:rsidP="00F6595E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id-ID"/>
        </w:rPr>
        <w:t>PROVINSI JAWA BARAT</w:t>
      </w:r>
      <w:r w:rsidR="008A0843" w:rsidRPr="003613E1">
        <w:rPr>
          <w:rFonts w:ascii="Bookman Old Style" w:hAnsi="Bookman Old Style"/>
          <w:bCs/>
          <w:sz w:val="22"/>
          <w:szCs w:val="22"/>
          <w:lang w:val="id-ID"/>
        </w:rPr>
        <w:t>,</w:t>
      </w:r>
    </w:p>
    <w:p w14:paraId="4844A2CB" w14:textId="77777777" w:rsidR="002209DD" w:rsidRPr="00EC5608" w:rsidRDefault="002209DD" w:rsidP="002F51DB">
      <w:pPr>
        <w:spacing w:line="276" w:lineRule="auto"/>
        <w:rPr>
          <w:rFonts w:ascii="Bookman Old Style" w:hAnsi="Bookman Old Style"/>
          <w:sz w:val="22"/>
          <w:szCs w:val="22"/>
          <w:lang w:val="fi-FI"/>
        </w:rPr>
      </w:pPr>
    </w:p>
    <w:tbl>
      <w:tblPr>
        <w:tblW w:w="9498" w:type="dxa"/>
        <w:tblLook w:val="01E0" w:firstRow="1" w:lastRow="1" w:firstColumn="1" w:lastColumn="1" w:noHBand="0" w:noVBand="0"/>
      </w:tblPr>
      <w:tblGrid>
        <w:gridCol w:w="1919"/>
        <w:gridCol w:w="294"/>
        <w:gridCol w:w="560"/>
        <w:gridCol w:w="6725"/>
      </w:tblGrid>
      <w:tr w:rsidR="00D418D2" w:rsidRPr="00EC5608" w14:paraId="3E7D831A" w14:textId="77777777" w:rsidTr="004B77B4">
        <w:tc>
          <w:tcPr>
            <w:tcW w:w="1919" w:type="dxa"/>
          </w:tcPr>
          <w:p w14:paraId="0C262CC7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fi-FI"/>
              </w:rPr>
              <w:t>Menimbang</w:t>
            </w:r>
          </w:p>
        </w:tc>
        <w:tc>
          <w:tcPr>
            <w:tcW w:w="294" w:type="dxa"/>
          </w:tcPr>
          <w:p w14:paraId="2F907867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fi-FI"/>
              </w:rPr>
              <w:t>:</w:t>
            </w:r>
          </w:p>
        </w:tc>
        <w:tc>
          <w:tcPr>
            <w:tcW w:w="560" w:type="dxa"/>
          </w:tcPr>
          <w:p w14:paraId="5467E467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fi-FI"/>
              </w:rPr>
              <w:t>a.</w:t>
            </w:r>
          </w:p>
        </w:tc>
        <w:tc>
          <w:tcPr>
            <w:tcW w:w="6725" w:type="dxa"/>
          </w:tcPr>
          <w:p w14:paraId="30B22D38" w14:textId="13465F9B" w:rsidR="002209DD" w:rsidRPr="00C2478B" w:rsidRDefault="00C2478B" w:rsidP="00C2478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>bahwa dalam rangka meningkatkan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derajat kesehatan masyarakat, </w:t>
            </w:r>
            <w:r w:rsidR="004C47F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perlu </w:t>
            </w:r>
            <w:r w:rsidR="0052298B">
              <w:rPr>
                <w:rFonts w:ascii="Bookman Old Style" w:hAnsi="Bookman Old Style"/>
                <w:sz w:val="22"/>
                <w:szCs w:val="22"/>
                <w:lang w:val="id-ID"/>
              </w:rPr>
              <w:t>adanya fasilitas penunjang pelayanan kesehatan</w:t>
            </w: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D418D2" w:rsidRPr="00EC5608" w14:paraId="46D1CE7B" w14:textId="77777777" w:rsidTr="004B77B4">
        <w:tc>
          <w:tcPr>
            <w:tcW w:w="1919" w:type="dxa"/>
          </w:tcPr>
          <w:p w14:paraId="701B5A67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</w:tc>
        <w:tc>
          <w:tcPr>
            <w:tcW w:w="294" w:type="dxa"/>
          </w:tcPr>
          <w:p w14:paraId="64681914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</w:tc>
        <w:tc>
          <w:tcPr>
            <w:tcW w:w="560" w:type="dxa"/>
          </w:tcPr>
          <w:p w14:paraId="0896F141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fi-FI"/>
              </w:rPr>
              <w:t>b.</w:t>
            </w:r>
          </w:p>
        </w:tc>
        <w:tc>
          <w:tcPr>
            <w:tcW w:w="6725" w:type="dxa"/>
          </w:tcPr>
          <w:p w14:paraId="21B20E0D" w14:textId="62A54710" w:rsidR="002209DD" w:rsidRPr="003613E1" w:rsidRDefault="00C2478B" w:rsidP="00C2478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bahwa </w:t>
            </w:r>
            <w:r w:rsidR="0052298B" w:rsidRPr="003F7C33">
              <w:rPr>
                <w:rFonts w:ascii="Bookman Old Style" w:hAnsi="Bookman Old Style"/>
                <w:color w:val="FF0000"/>
                <w:sz w:val="22"/>
                <w:szCs w:val="22"/>
              </w:rPr>
              <w:t>(NAMA LAB</w:t>
            </w:r>
            <w:r w:rsidR="0052298B">
              <w:rPr>
                <w:rFonts w:ascii="Bookman Old Style" w:hAnsi="Bookman Old Style"/>
                <w:color w:val="FF0000"/>
                <w:sz w:val="22"/>
                <w:szCs w:val="22"/>
              </w:rPr>
              <w:t>ORA</w:t>
            </w:r>
            <w:r w:rsidR="0052298B">
              <w:rPr>
                <w:rFonts w:ascii="Bookman Old Style" w:hAnsi="Bookman Old Style"/>
                <w:color w:val="FF0000"/>
                <w:sz w:val="22"/>
                <w:szCs w:val="22"/>
                <w:lang w:val="id-ID"/>
              </w:rPr>
              <w:t>T</w:t>
            </w:r>
            <w:r w:rsidR="0052298B">
              <w:rPr>
                <w:rFonts w:ascii="Bookman Old Style" w:hAnsi="Bookman Old Style"/>
                <w:color w:val="FF0000"/>
                <w:sz w:val="22"/>
                <w:szCs w:val="22"/>
              </w:rPr>
              <w:t>ORIUM</w:t>
            </w:r>
            <w:r w:rsidR="0052298B" w:rsidRPr="003F7C33">
              <w:rPr>
                <w:rFonts w:ascii="Bookman Old Style" w:hAnsi="Bookman Old Style"/>
                <w:color w:val="FF0000"/>
                <w:sz w:val="22"/>
                <w:szCs w:val="22"/>
              </w:rPr>
              <w:t>)</w:t>
            </w:r>
            <w:r w:rsidR="0052298B">
              <w:rPr>
                <w:rFonts w:ascii="Bookman Old Style" w:hAnsi="Bookman Old Style"/>
                <w:color w:val="FF0000"/>
                <w:sz w:val="22"/>
                <w:szCs w:val="22"/>
                <w:lang w:val="id-ID"/>
              </w:rPr>
              <w:t xml:space="preserve"> </w:t>
            </w:r>
            <w:r w:rsidR="00C21454" w:rsidRPr="00C21454">
              <w:rPr>
                <w:rFonts w:ascii="Bookman Old Style" w:hAnsi="Bookman Old Style"/>
                <w:sz w:val="22"/>
                <w:szCs w:val="22"/>
                <w:lang w:val="id-ID"/>
              </w:rPr>
              <w:t>telah</w:t>
            </w:r>
            <w:r w:rsidR="0052298B"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>memenuhi</w:t>
            </w:r>
            <w:proofErr w:type="spellEnd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>syarat</w:t>
            </w:r>
            <w:proofErr w:type="spellEnd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>mampu</w:t>
            </w:r>
            <w:proofErr w:type="spellEnd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52298B" w:rsidRPr="00C21454">
              <w:rPr>
                <w:rFonts w:ascii="Bookman Old Style" w:hAnsi="Bookman Old Style"/>
                <w:sz w:val="22"/>
                <w:szCs w:val="22"/>
                <w:lang w:val="id-ID"/>
              </w:rPr>
              <w:t>memberikan pelayanan</w:t>
            </w:r>
            <w:r w:rsidR="0052298B">
              <w:rPr>
                <w:rFonts w:ascii="Bookman Old Style" w:hAnsi="Bookman Old Style"/>
                <w:color w:val="FF0000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Labor</w:t>
            </w:r>
            <w:r w:rsidR="003613E1">
              <w:rPr>
                <w:rFonts w:ascii="Bookman Old Style" w:hAnsi="Bookman Old Style"/>
                <w:sz w:val="22"/>
                <w:szCs w:val="22"/>
                <w:lang w:val="id-ID"/>
              </w:rPr>
              <w:t>atorium Kesehatan Masyarakat</w:t>
            </w:r>
            <w:r w:rsidR="00C21454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3613E1" w:rsidRPr="00EC5608" w14:paraId="7D436D83" w14:textId="77777777" w:rsidTr="004B77B4">
        <w:tc>
          <w:tcPr>
            <w:tcW w:w="1919" w:type="dxa"/>
          </w:tcPr>
          <w:p w14:paraId="52E2C158" w14:textId="77777777" w:rsidR="003613E1" w:rsidRPr="00EC5608" w:rsidRDefault="003613E1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</w:tc>
        <w:tc>
          <w:tcPr>
            <w:tcW w:w="294" w:type="dxa"/>
          </w:tcPr>
          <w:p w14:paraId="60201DE4" w14:textId="77777777" w:rsidR="003613E1" w:rsidRPr="00EC5608" w:rsidRDefault="003613E1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</w:tc>
        <w:tc>
          <w:tcPr>
            <w:tcW w:w="560" w:type="dxa"/>
          </w:tcPr>
          <w:p w14:paraId="4B279443" w14:textId="6870EDB7" w:rsidR="003613E1" w:rsidRPr="003613E1" w:rsidRDefault="003613E1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c.</w:t>
            </w:r>
          </w:p>
        </w:tc>
        <w:tc>
          <w:tcPr>
            <w:tcW w:w="6725" w:type="dxa"/>
          </w:tcPr>
          <w:p w14:paraId="486F9F69" w14:textId="7F72E827" w:rsidR="003613E1" w:rsidRPr="003613E1" w:rsidRDefault="003613E1" w:rsidP="00C2478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berdasarkan pertimbangan sebagaiman</w:t>
            </w:r>
            <w:r w:rsidR="00C21454">
              <w:rPr>
                <w:rFonts w:ascii="Bookman Old Style" w:hAnsi="Bookman Old Style"/>
                <w:sz w:val="22"/>
                <w:szCs w:val="22"/>
                <w:lang w:val="id-ID"/>
              </w:rPr>
              <w:t>a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dimaksud pada huruf a dan huruf b, dipandang perlu </w:t>
            </w: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>untuk me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netapkan Keputusan Kepala Dinas </w:t>
            </w: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>Penanaman Modal dan Pelayanan T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erpadu Satu Pintu Provinsi Jawa </w:t>
            </w: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Barat tentang Izin Laboratorium 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Kesehatan Masyarakat</w:t>
            </w:r>
            <w:r w:rsidR="00C21454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</w:tr>
      <w:tr w:rsidR="0024368D" w:rsidRPr="005A0511" w14:paraId="4124D348" w14:textId="77777777" w:rsidTr="004B77B4">
        <w:tc>
          <w:tcPr>
            <w:tcW w:w="1919" w:type="dxa"/>
          </w:tcPr>
          <w:p w14:paraId="79EB22A4" w14:textId="77777777" w:rsidR="0024368D" w:rsidRPr="00EC5608" w:rsidRDefault="0024368D" w:rsidP="00B20B74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4C9CE53D" w14:textId="77777777" w:rsidR="0024368D" w:rsidRPr="00EC5608" w:rsidRDefault="0024368D" w:rsidP="00B20B74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3A133226" w14:textId="77777777" w:rsidR="0024368D" w:rsidRPr="005A0511" w:rsidRDefault="0024368D" w:rsidP="00B20B74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0D779F3E" w14:textId="56C30826" w:rsidR="0024368D" w:rsidRPr="0024368D" w:rsidRDefault="0024368D" w:rsidP="00B20B74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</w:tr>
      <w:tr w:rsidR="00EE1ED5" w:rsidRPr="00EC5608" w14:paraId="5996672D" w14:textId="77777777" w:rsidTr="004B77B4">
        <w:tc>
          <w:tcPr>
            <w:tcW w:w="1919" w:type="dxa"/>
          </w:tcPr>
          <w:p w14:paraId="3CCA4F1E" w14:textId="2F9F6688" w:rsidR="00EE1ED5" w:rsidRPr="00EE1ED5" w:rsidRDefault="00EE1ED5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384A0332" w14:textId="77777777" w:rsidR="00EE1ED5" w:rsidRPr="00EE1ED5" w:rsidRDefault="00EE1ED5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0A697214" w14:textId="2DA7F7A3" w:rsidR="00EE1ED5" w:rsidRPr="00EE1ED5" w:rsidRDefault="00EE1ED5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0A4A25BD" w14:textId="45C41F3C" w:rsidR="00EE1ED5" w:rsidRPr="00EE1ED5" w:rsidRDefault="00EE1ED5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</w:tr>
      <w:tr w:rsidR="00EE1ED5" w:rsidRPr="00EC5608" w14:paraId="6CDA4955" w14:textId="77777777" w:rsidTr="004B77B4">
        <w:tc>
          <w:tcPr>
            <w:tcW w:w="1919" w:type="dxa"/>
          </w:tcPr>
          <w:p w14:paraId="7A0106EE" w14:textId="112D33BE" w:rsidR="00EE1ED5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  <w:r w:rsidRPr="00EE1ED5">
              <w:rPr>
                <w:rFonts w:ascii="Bookman Old Style" w:hAnsi="Bookman Old Style"/>
                <w:sz w:val="22"/>
                <w:szCs w:val="22"/>
                <w:lang w:val="nb-NO"/>
              </w:rPr>
              <w:t>Mengingat</w:t>
            </w:r>
          </w:p>
        </w:tc>
        <w:tc>
          <w:tcPr>
            <w:tcW w:w="294" w:type="dxa"/>
          </w:tcPr>
          <w:p w14:paraId="1473D3A5" w14:textId="77777777" w:rsidR="00EE1ED5" w:rsidRPr="00EE1ED5" w:rsidRDefault="00EE1ED5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3A8B2C18" w14:textId="5294C804" w:rsidR="00EE1ED5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1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  <w:tc>
          <w:tcPr>
            <w:tcW w:w="6725" w:type="dxa"/>
          </w:tcPr>
          <w:p w14:paraId="082775AE" w14:textId="3865FB98" w:rsidR="00EE1ED5" w:rsidRPr="00EC5608" w:rsidRDefault="0093041A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Undang-U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ndang Nomor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23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Tahun 20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1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4 tentang Pemerintahan daerah (Lembaran Negara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Republik Indonesia 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>Tahun 20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1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4 Nomor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244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Tambahan Lembaran Negara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Republik Indonesia 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Nomor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5587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>)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sebagaimana telah diubah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beberapa kali, terakhir dengan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5158C9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6 Tahun 2023 tentang Penetapan Peratur</w:t>
            </w:r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an Pemerintah Pengganti Undang-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</w:t>
            </w:r>
            <w:r w:rsidR="005158C9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ndang Nomor 2 Tahun 2022 tentang Cipta Kerja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menjadi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202</w:t>
            </w:r>
            <w:r w:rsidR="005158C9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3</w:t>
            </w:r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41</w:t>
            </w:r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Nega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ra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6856</w:t>
            </w:r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);</w:t>
            </w:r>
          </w:p>
        </w:tc>
      </w:tr>
      <w:tr w:rsidR="005158C9" w:rsidRPr="00EC5608" w14:paraId="104B42ED" w14:textId="77777777" w:rsidTr="004B77B4">
        <w:tc>
          <w:tcPr>
            <w:tcW w:w="1919" w:type="dxa"/>
          </w:tcPr>
          <w:p w14:paraId="6ED6D756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430FE08C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532640B0" w14:textId="234011AF" w:rsidR="005158C9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2.</w:t>
            </w:r>
          </w:p>
        </w:tc>
        <w:tc>
          <w:tcPr>
            <w:tcW w:w="6725" w:type="dxa"/>
          </w:tcPr>
          <w:p w14:paraId="7D8C7401" w14:textId="34C0E32D" w:rsidR="005158C9" w:rsidRDefault="005158C9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Undang-Undang Nomor 30 Tahun 2014 tentang Administrasi Pemerintahan (Lembaran Negara Republik Indonesia Tahun 2014 Nomor 105, Tambahan Lembaran Negara Republik Indonesia Nomor 5601)</w:t>
            </w:r>
            <w:r w:rsidR="00C21454" w:rsidRPr="00C21454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sebagaimana telah diubah beberapa kali, terakhir dengan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6 Tahun 2023 tentang Penetapan Peraturan Pemerintah Pengganti Undang-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</w:t>
            </w:r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ndang Nomor 2 Tahun 2022 tentang Cipta Kerja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menjadi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202</w:t>
            </w:r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3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41,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6856);</w:t>
            </w: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5158C9" w:rsidRPr="00EC5608" w14:paraId="462A1B48" w14:textId="77777777" w:rsidTr="004B77B4">
        <w:tc>
          <w:tcPr>
            <w:tcW w:w="1919" w:type="dxa"/>
          </w:tcPr>
          <w:p w14:paraId="4D39DF2F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4033EAE9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22C7C882" w14:textId="6B6741DC" w:rsidR="005158C9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3.</w:t>
            </w:r>
          </w:p>
        </w:tc>
        <w:tc>
          <w:tcPr>
            <w:tcW w:w="6725" w:type="dxa"/>
          </w:tcPr>
          <w:p w14:paraId="6563F13A" w14:textId="25F18133" w:rsidR="005158C9" w:rsidRPr="005158C9" w:rsidRDefault="003A4A36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6 Tahun 2023 tentang Penetapan Peraturan Pemerintah Pengganti Undang-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t>U</w:t>
            </w:r>
            <w:r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ndang Nomor 2 Tahun 2022 tentang Cipta Kerja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menjadi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202</w:t>
            </w:r>
            <w:r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3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lastRenderedPageBreak/>
              <w:t xml:space="preserve">41,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6856);</w:t>
            </w:r>
            <w:r w:rsidR="005158C9" w:rsidRPr="005158C9">
              <w:rPr>
                <w:rFonts w:ascii="Bookman Old Style" w:hAnsi="Bookman Old Style"/>
                <w:sz w:val="22"/>
                <w:szCs w:val="22"/>
              </w:rPr>
              <w:t>;</w:t>
            </w:r>
          </w:p>
        </w:tc>
      </w:tr>
      <w:tr w:rsidR="005158C9" w:rsidRPr="00EC5608" w14:paraId="144246CC" w14:textId="77777777" w:rsidTr="004B77B4">
        <w:tc>
          <w:tcPr>
            <w:tcW w:w="1919" w:type="dxa"/>
          </w:tcPr>
          <w:p w14:paraId="726BFB46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33938FDC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3F02C643" w14:textId="56B8B704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4.</w:t>
            </w:r>
          </w:p>
        </w:tc>
        <w:tc>
          <w:tcPr>
            <w:tcW w:w="6725" w:type="dxa"/>
          </w:tcPr>
          <w:p w14:paraId="687CBBEC" w14:textId="4EC5045A" w:rsidR="005158C9" w:rsidRDefault="005158C9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Undang-Undang Nomor 17 Tahun 2023 tentang Kesehatan (Lembaran Negara Republik Indonesia Tahun 2023 Nomor 292, Tambahan Lembaran Negara Republik Indonesia Nomor 6887);</w:t>
            </w:r>
          </w:p>
        </w:tc>
      </w:tr>
      <w:tr w:rsidR="005158C9" w:rsidRPr="00EC5608" w14:paraId="127F52E3" w14:textId="77777777" w:rsidTr="004B77B4">
        <w:tc>
          <w:tcPr>
            <w:tcW w:w="1919" w:type="dxa"/>
          </w:tcPr>
          <w:p w14:paraId="0D3C39C5" w14:textId="77777777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5A80DFA8" w14:textId="77777777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1D110680" w14:textId="6E77362C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5</w:t>
            </w:r>
            <w:r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  <w:tc>
          <w:tcPr>
            <w:tcW w:w="6725" w:type="dxa"/>
          </w:tcPr>
          <w:p w14:paraId="31332781" w14:textId="072397C3" w:rsidR="005158C9" w:rsidRPr="00EE1ED5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Pemerintah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6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2021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Penyelenggaraan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Perizinan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Berusaha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di Daerah (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2021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16,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6618);</w:t>
            </w:r>
          </w:p>
        </w:tc>
      </w:tr>
      <w:tr w:rsidR="005158C9" w:rsidRPr="00EC5608" w14:paraId="2E18C38F" w14:textId="77777777" w:rsidTr="004B77B4">
        <w:tc>
          <w:tcPr>
            <w:tcW w:w="1919" w:type="dxa"/>
          </w:tcPr>
          <w:p w14:paraId="0C515E7F" w14:textId="77777777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28A2DE9E" w14:textId="77777777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0B431AE2" w14:textId="741D2F0C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6.</w:t>
            </w:r>
          </w:p>
        </w:tc>
        <w:tc>
          <w:tcPr>
            <w:tcW w:w="6725" w:type="dxa"/>
          </w:tcPr>
          <w:p w14:paraId="286B0E85" w14:textId="5D1E65E9" w:rsidR="005158C9" w:rsidRPr="005158C9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Keputusan Menteri Kesehatan Nomor 605/Menkes/SK/VII/2008 tentang Standar Balai Laboratorium Kesehatan dan Balai Besar Laboratorium Kesehatan</w:t>
            </w:r>
            <w:r w:rsidR="004B77B4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D97706" w:rsidRPr="00EC5608" w14:paraId="7C31C604" w14:textId="77777777" w:rsidTr="004B77B4">
        <w:tc>
          <w:tcPr>
            <w:tcW w:w="1919" w:type="dxa"/>
          </w:tcPr>
          <w:p w14:paraId="56821B0B" w14:textId="77777777" w:rsidR="00D97706" w:rsidRPr="00EE1ED5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58545ABF" w14:textId="77777777" w:rsidR="00D97706" w:rsidRPr="00EE1ED5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372A44DA" w14:textId="0CE62D63" w:rsidR="00D97706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7.</w:t>
            </w:r>
          </w:p>
        </w:tc>
        <w:tc>
          <w:tcPr>
            <w:tcW w:w="6725" w:type="dxa"/>
          </w:tcPr>
          <w:p w14:paraId="6BA03583" w14:textId="3001B666" w:rsidR="00D97706" w:rsidRPr="00E360D4" w:rsidRDefault="00E360D4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Daerah (PERDA)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Jawa Barat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6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2016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Pembentukan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Susunan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Perangkat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Daerah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Jawa Barat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(Lembaran daerah Provinsi Jawa Barat Tahun 2016 Nomor 6, Tambahan Lembaran Daerah Provinsi Jawa Barat Seri E);</w:t>
            </w:r>
          </w:p>
        </w:tc>
      </w:tr>
      <w:tr w:rsidR="00C21454" w:rsidRPr="00EC5608" w14:paraId="60EEB737" w14:textId="77777777" w:rsidTr="004B77B4">
        <w:tc>
          <w:tcPr>
            <w:tcW w:w="1919" w:type="dxa"/>
          </w:tcPr>
          <w:p w14:paraId="227BA690" w14:textId="77777777" w:rsidR="00C21454" w:rsidRPr="00EE1ED5" w:rsidRDefault="00C21454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7CB19B41" w14:textId="77777777" w:rsidR="00C21454" w:rsidRPr="00EE1ED5" w:rsidRDefault="00C21454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449E0E9D" w14:textId="798B1D20" w:rsidR="00C21454" w:rsidRDefault="00C21454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7.</w:t>
            </w:r>
          </w:p>
        </w:tc>
        <w:tc>
          <w:tcPr>
            <w:tcW w:w="6725" w:type="dxa"/>
          </w:tcPr>
          <w:p w14:paraId="7EA37C91" w14:textId="0386D190" w:rsidR="00C21454" w:rsidRPr="00C21454" w:rsidRDefault="00C21454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Gubernur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Jawa Barat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22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2022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Kedudukan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Susunan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Perangkat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Daerah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Jawa Barat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(Lembaran Daerah provinsi Jawa Barat Tahun 2022 Nomor 22)</w:t>
            </w:r>
            <w:r w:rsidR="00D97706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D97706" w:rsidRPr="00EC5608" w14:paraId="61B92B06" w14:textId="77777777" w:rsidTr="004B77B4">
        <w:tc>
          <w:tcPr>
            <w:tcW w:w="1919" w:type="dxa"/>
          </w:tcPr>
          <w:p w14:paraId="6573134B" w14:textId="77777777" w:rsidR="00D97706" w:rsidRPr="00EE1ED5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0AB81910" w14:textId="77777777" w:rsidR="00D97706" w:rsidRPr="00EE1ED5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53A6351B" w14:textId="5669F13A" w:rsidR="00D97706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8.</w:t>
            </w:r>
          </w:p>
        </w:tc>
        <w:tc>
          <w:tcPr>
            <w:tcW w:w="6725" w:type="dxa"/>
          </w:tcPr>
          <w:p w14:paraId="2A5032CA" w14:textId="76D12134" w:rsidR="00D97706" w:rsidRPr="00C21454" w:rsidRDefault="00D97706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Gubernur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Jawa Barat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30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2022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Pembentukan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Susunan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Organisasi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Cabang Dinas, Unit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Pelaksana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Teknis Daerah Dan Unit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Organisasi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Bersifat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Khusus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Di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Lingkungan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Pemerintah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Daerah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Jawa Barat</w:t>
            </w:r>
          </w:p>
        </w:tc>
      </w:tr>
      <w:tr w:rsidR="005158C9" w:rsidRPr="00EC5608" w14:paraId="73206828" w14:textId="77777777" w:rsidTr="004B77B4">
        <w:tc>
          <w:tcPr>
            <w:tcW w:w="1919" w:type="dxa"/>
          </w:tcPr>
          <w:p w14:paraId="399B8BD5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1F503B27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63FA19AA" w14:textId="03B9B5E6" w:rsidR="005158C9" w:rsidRPr="00EC5608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9</w:t>
            </w:r>
            <w:r w:rsidR="005158C9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  <w:tc>
          <w:tcPr>
            <w:tcW w:w="6725" w:type="dxa"/>
          </w:tcPr>
          <w:p w14:paraId="0CB76813" w14:textId="6B9C2D7B" w:rsidR="005158C9" w:rsidRPr="00EC5608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Surat Edaran Nomor H</w:t>
            </w:r>
            <w:r w:rsidR="004B77B4">
              <w:rPr>
                <w:rFonts w:ascii="Bookman Old Style" w:hAnsi="Bookman Old Style"/>
                <w:sz w:val="22"/>
                <w:szCs w:val="22"/>
                <w:lang w:val="id-ID"/>
              </w:rPr>
              <w:t>K</w:t>
            </w: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.02.01/Menkes/2019/2023 Tentang Perizinan Laboratorium Kesehatan Daerah Provinsi/Kabupaten/Kota</w:t>
            </w:r>
            <w:r w:rsidR="004B77B4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</w:tr>
      <w:tr w:rsidR="005158C9" w:rsidRPr="00EC5608" w14:paraId="5B3CEE83" w14:textId="77777777" w:rsidTr="004B77B4">
        <w:tc>
          <w:tcPr>
            <w:tcW w:w="1919" w:type="dxa"/>
          </w:tcPr>
          <w:p w14:paraId="3D48BCC5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2A7E9D52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56661EC4" w14:textId="06CDE369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26B72616" w14:textId="7A73460B" w:rsidR="005158C9" w:rsidRPr="00EC5608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</w:tr>
      <w:tr w:rsidR="005158C9" w:rsidRPr="0024368D" w14:paraId="53466EB5" w14:textId="77777777" w:rsidTr="004B77B4">
        <w:tc>
          <w:tcPr>
            <w:tcW w:w="1919" w:type="dxa"/>
          </w:tcPr>
          <w:p w14:paraId="4B96ED3C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7817E1DF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4741285D" w14:textId="3C36F037" w:rsidR="005158C9" w:rsidRPr="0024368D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29B65778" w14:textId="7CF9BC74" w:rsidR="005158C9" w:rsidRPr="00D44B95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5158C9" w:rsidRPr="005A0511" w14:paraId="125BB4E1" w14:textId="77777777" w:rsidTr="004B77B4">
        <w:tc>
          <w:tcPr>
            <w:tcW w:w="1919" w:type="dxa"/>
          </w:tcPr>
          <w:p w14:paraId="6B405218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1D9A5762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45171D66" w14:textId="77777777" w:rsidR="005158C9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22CFA0E2" w14:textId="77777777" w:rsidR="005158C9" w:rsidRPr="0024368D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</w:tr>
      <w:tr w:rsidR="005158C9" w:rsidRPr="00EC5608" w14:paraId="6AD38AE7" w14:textId="77777777" w:rsidTr="004B77B4">
        <w:tc>
          <w:tcPr>
            <w:tcW w:w="1919" w:type="dxa"/>
          </w:tcPr>
          <w:p w14:paraId="6336C6BF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  <w:r w:rsidRPr="003F7C33">
              <w:rPr>
                <w:rFonts w:ascii="Bookman Old Style" w:hAnsi="Bookman Old Style"/>
                <w:sz w:val="22"/>
                <w:szCs w:val="22"/>
                <w:lang w:val="nb-NO"/>
              </w:rPr>
              <w:t xml:space="preserve">Memperhatikan </w:t>
            </w:r>
          </w:p>
        </w:tc>
        <w:tc>
          <w:tcPr>
            <w:tcW w:w="294" w:type="dxa"/>
          </w:tcPr>
          <w:p w14:paraId="47737144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  <w:r w:rsidRPr="003F7C33">
              <w:rPr>
                <w:rFonts w:ascii="Bookman Old Style" w:hAnsi="Bookman Old Style"/>
                <w:sz w:val="22"/>
                <w:szCs w:val="22"/>
                <w:lang w:val="nb-NO"/>
              </w:rPr>
              <w:t>:</w:t>
            </w:r>
          </w:p>
        </w:tc>
        <w:tc>
          <w:tcPr>
            <w:tcW w:w="560" w:type="dxa"/>
            <w:shd w:val="clear" w:color="auto" w:fill="auto"/>
          </w:tcPr>
          <w:p w14:paraId="32CD1C6A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>1.</w:t>
            </w:r>
          </w:p>
        </w:tc>
        <w:tc>
          <w:tcPr>
            <w:tcW w:w="6725" w:type="dxa"/>
            <w:shd w:val="clear" w:color="auto" w:fill="auto"/>
          </w:tcPr>
          <w:p w14:paraId="01C7D8C4" w14:textId="3465B223" w:rsidR="005158C9" w:rsidRPr="003F7C33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3F7C33">
              <w:rPr>
                <w:rFonts w:ascii="Bookman Old Style" w:hAnsi="Bookman Old Style"/>
                <w:sz w:val="22"/>
                <w:szCs w:val="22"/>
              </w:rPr>
              <w:t>Surat</w:t>
            </w:r>
            <w:r w:rsidR="00081E4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Kepala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3F7C33">
              <w:rPr>
                <w:rFonts w:ascii="Bookman Old Style" w:hAnsi="Bookman Old Style"/>
                <w:color w:val="FF0000"/>
                <w:sz w:val="22"/>
                <w:szCs w:val="22"/>
              </w:rPr>
              <w:t xml:space="preserve">(Nama </w:t>
            </w:r>
            <w:proofErr w:type="spellStart"/>
            <w:r w:rsidRPr="003F7C33">
              <w:rPr>
                <w:rFonts w:ascii="Bookman Old Style" w:hAnsi="Bookman Old Style"/>
                <w:color w:val="FF0000"/>
                <w:sz w:val="22"/>
                <w:szCs w:val="22"/>
              </w:rPr>
              <w:t>Laboratorium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) </w:t>
            </w:r>
            <w:proofErr w:type="spellStart"/>
            <w:proofErr w:type="gramStart"/>
            <w:r w:rsidRPr="003F7C33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:</w:t>
            </w:r>
            <w:proofErr w:type="gram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3F7C33">
              <w:rPr>
                <w:rFonts w:ascii="Bookman Old Style" w:hAnsi="Bookman Old Style"/>
                <w:color w:val="FF0000"/>
                <w:sz w:val="22"/>
                <w:szCs w:val="22"/>
              </w:rPr>
              <w:t xml:space="preserve">(1234567890) 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tanggal </w:t>
            </w:r>
            <w:r w:rsidRPr="003F7C33">
              <w:rPr>
                <w:rFonts w:ascii="Bookman Old Style" w:hAnsi="Bookman Old Style"/>
                <w:color w:val="FF0000"/>
                <w:sz w:val="22"/>
                <w:szCs w:val="22"/>
              </w:rPr>
              <w:t>……………..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hal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7606CD">
              <w:rPr>
                <w:rFonts w:ascii="Bookman Old Style" w:hAnsi="Bookman Old Style"/>
                <w:color w:val="FF0000"/>
                <w:sz w:val="22"/>
                <w:szCs w:val="22"/>
              </w:rPr>
              <w:t>(</w:t>
            </w:r>
            <w:r>
              <w:rPr>
                <w:rFonts w:ascii="Bookman Old Style" w:hAnsi="Bookman Old Style"/>
                <w:color w:val="FF0000"/>
                <w:sz w:val="22"/>
                <w:szCs w:val="22"/>
              </w:rPr>
              <w:t>………………………….)</w:t>
            </w:r>
            <w:r>
              <w:rPr>
                <w:rFonts w:ascii="Bookman Old Style" w:hAnsi="Bookman Old Style"/>
                <w:sz w:val="22"/>
                <w:szCs w:val="22"/>
              </w:rPr>
              <w:t>;</w:t>
            </w:r>
          </w:p>
        </w:tc>
      </w:tr>
      <w:tr w:rsidR="005158C9" w:rsidRPr="00EC5608" w14:paraId="2E8801EE" w14:textId="77777777" w:rsidTr="004B77B4">
        <w:tc>
          <w:tcPr>
            <w:tcW w:w="1919" w:type="dxa"/>
          </w:tcPr>
          <w:p w14:paraId="5D7C74E5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0A9D5913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  <w:shd w:val="clear" w:color="auto" w:fill="auto"/>
          </w:tcPr>
          <w:p w14:paraId="516EE63F" w14:textId="5BFF04DF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2.</w:t>
            </w:r>
          </w:p>
        </w:tc>
        <w:tc>
          <w:tcPr>
            <w:tcW w:w="6725" w:type="dxa"/>
            <w:shd w:val="clear" w:color="auto" w:fill="auto"/>
          </w:tcPr>
          <w:p w14:paraId="2683EF81" w14:textId="1913A113" w:rsidR="005158C9" w:rsidRPr="003F7C33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>Tanda te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rima berkas pendaftaran Nomor </w:t>
            </w:r>
            <w:r w:rsidRPr="00BE5F75">
              <w:rPr>
                <w:rFonts w:ascii="Bookman Old Style" w:hAnsi="Bookman Old Style"/>
                <w:color w:val="FF0000"/>
                <w:sz w:val="22"/>
                <w:szCs w:val="22"/>
              </w:rPr>
              <w:t>(123456)</w:t>
            </w:r>
            <w:r w:rsidRPr="00BE5F75">
              <w:rPr>
                <w:rFonts w:ascii="Bookman Old Style" w:hAnsi="Bookman Old Style"/>
                <w:color w:val="FF0000"/>
                <w:sz w:val="22"/>
                <w:szCs w:val="22"/>
                <w:lang w:val="id-ID"/>
              </w:rPr>
              <w:t xml:space="preserve"> </w:t>
            </w:r>
            <w:r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>tanggal daftar </w:t>
            </w:r>
            <w:r w:rsidRPr="008A530D">
              <w:rPr>
                <w:rFonts w:ascii="Bookman Old Style" w:hAnsi="Bookman Old Style"/>
                <w:color w:val="FF0000"/>
                <w:sz w:val="22"/>
                <w:szCs w:val="22"/>
              </w:rPr>
              <w:t>(</w:t>
            </w:r>
            <w:r>
              <w:rPr>
                <w:rFonts w:ascii="Bookman Old Style" w:hAnsi="Bookman Old Style"/>
                <w:color w:val="FF0000"/>
                <w:sz w:val="22"/>
                <w:szCs w:val="22"/>
                <w:lang w:val="id-ID"/>
              </w:rPr>
              <w:t>....................</w:t>
            </w:r>
            <w:r w:rsidRPr="008A530D">
              <w:rPr>
                <w:rFonts w:ascii="Bookman Old Style" w:hAnsi="Bookman Old Style"/>
                <w:color w:val="FF0000"/>
                <w:sz w:val="22"/>
                <w:szCs w:val="22"/>
              </w:rPr>
              <w:t>)</w:t>
            </w:r>
            <w:r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;    </w:t>
            </w:r>
          </w:p>
        </w:tc>
      </w:tr>
      <w:tr w:rsidR="005158C9" w:rsidRPr="00EC5608" w14:paraId="42D8D267" w14:textId="77777777" w:rsidTr="004B77B4">
        <w:tc>
          <w:tcPr>
            <w:tcW w:w="1919" w:type="dxa"/>
          </w:tcPr>
          <w:p w14:paraId="4DE782BA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458EECAA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171A2075" w14:textId="5C5446B7" w:rsidR="005158C9" w:rsidRPr="003F7C33" w:rsidRDefault="00081E48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3</w:t>
            </w:r>
            <w:r w:rsidR="005158C9"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  <w:tc>
          <w:tcPr>
            <w:tcW w:w="6725" w:type="dxa"/>
          </w:tcPr>
          <w:p w14:paraId="605BF527" w14:textId="17D2480E" w:rsidR="005158C9" w:rsidRPr="003F7C33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Surat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Dinas Kesehatan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Jawa Barat </w:t>
            </w:r>
            <w:proofErr w:type="spellStart"/>
            <w:proofErr w:type="gramStart"/>
            <w:r w:rsidRPr="003F7C33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:</w:t>
            </w:r>
            <w:proofErr w:type="gram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8A530D">
              <w:rPr>
                <w:rFonts w:ascii="Bookman Old Style" w:hAnsi="Bookman Old Style"/>
                <w:color w:val="FF0000"/>
                <w:sz w:val="22"/>
                <w:szCs w:val="22"/>
              </w:rPr>
              <w:t>(1234567890)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tanggal </w:t>
            </w:r>
            <w:r w:rsidRPr="00BE5F75">
              <w:rPr>
                <w:rFonts w:ascii="Bookman Old Style" w:hAnsi="Bookman Old Style"/>
                <w:color w:val="FF0000"/>
                <w:sz w:val="22"/>
                <w:szCs w:val="22"/>
              </w:rPr>
              <w:t>(………………..)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hal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8A530D">
              <w:rPr>
                <w:rFonts w:ascii="Bookman Old Style" w:hAnsi="Bookman Old Style"/>
                <w:color w:val="FF0000"/>
                <w:sz w:val="22"/>
                <w:szCs w:val="22"/>
              </w:rPr>
              <w:t>(</w:t>
            </w:r>
            <w:r>
              <w:rPr>
                <w:rFonts w:ascii="Bookman Old Style" w:hAnsi="Bookman Old Style"/>
                <w:color w:val="FF0000"/>
                <w:sz w:val="22"/>
                <w:szCs w:val="22"/>
              </w:rPr>
              <w:t>…………………….)</w:t>
            </w:r>
            <w:r w:rsidRPr="00BE5F75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130C8F37" w14:textId="77777777" w:rsidR="00217E0D" w:rsidRPr="00C44EC7" w:rsidRDefault="00217E0D" w:rsidP="00C44EC7">
      <w:pPr>
        <w:spacing w:line="276" w:lineRule="auto"/>
        <w:rPr>
          <w:rFonts w:ascii="Bookman Old Style" w:hAnsi="Bookman Old Style"/>
          <w:b/>
          <w:sz w:val="22"/>
          <w:szCs w:val="22"/>
        </w:rPr>
      </w:pPr>
    </w:p>
    <w:p w14:paraId="63DEE3A1" w14:textId="10DCF0F7" w:rsidR="00A35E81" w:rsidRPr="003613E1" w:rsidRDefault="003206AE" w:rsidP="00F6595E">
      <w:pPr>
        <w:spacing w:line="276" w:lineRule="auto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sv-SE"/>
        </w:rPr>
        <w:t>MEMUTUSKAN</w:t>
      </w:r>
      <w:r w:rsidR="003613E1">
        <w:rPr>
          <w:rFonts w:ascii="Bookman Old Style" w:hAnsi="Bookman Old Style"/>
          <w:bCs/>
          <w:sz w:val="22"/>
          <w:szCs w:val="22"/>
          <w:lang w:val="id-ID"/>
        </w:rPr>
        <w:t>:</w:t>
      </w:r>
    </w:p>
    <w:tbl>
      <w:tblPr>
        <w:tblW w:w="9539" w:type="dxa"/>
        <w:tblInd w:w="-46" w:type="dxa"/>
        <w:tblLook w:val="01E0" w:firstRow="1" w:lastRow="1" w:firstColumn="1" w:lastColumn="1" w:noHBand="0" w:noVBand="0"/>
      </w:tblPr>
      <w:tblGrid>
        <w:gridCol w:w="1848"/>
        <w:gridCol w:w="308"/>
        <w:gridCol w:w="7383"/>
      </w:tblGrid>
      <w:tr w:rsidR="003206AE" w:rsidRPr="00EC5608" w14:paraId="4F7463E6" w14:textId="77777777" w:rsidTr="003D5A25">
        <w:tc>
          <w:tcPr>
            <w:tcW w:w="1848" w:type="dxa"/>
          </w:tcPr>
          <w:p w14:paraId="78CF8F98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Menetapkan:</w:t>
            </w:r>
          </w:p>
        </w:tc>
        <w:tc>
          <w:tcPr>
            <w:tcW w:w="308" w:type="dxa"/>
          </w:tcPr>
          <w:p w14:paraId="4DC4C0F0" w14:textId="77777777" w:rsidR="00217E0D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102AA7CF" w14:textId="77777777" w:rsidR="003206AE" w:rsidRPr="00EC5608" w:rsidRDefault="003206AE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</w:p>
        </w:tc>
      </w:tr>
      <w:tr w:rsidR="003206AE" w:rsidRPr="00EC5608" w14:paraId="67A2DCF6" w14:textId="77777777" w:rsidTr="003D5A25">
        <w:tc>
          <w:tcPr>
            <w:tcW w:w="1848" w:type="dxa"/>
          </w:tcPr>
          <w:p w14:paraId="3F295522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KESATU</w:t>
            </w:r>
          </w:p>
        </w:tc>
        <w:tc>
          <w:tcPr>
            <w:tcW w:w="308" w:type="dxa"/>
          </w:tcPr>
          <w:p w14:paraId="2FB3C661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1ECE4697" w14:textId="5B7D9F87" w:rsidR="002F51DB" w:rsidRDefault="003206AE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Memberi</w:t>
            </w:r>
            <w:r w:rsidR="004C47F6">
              <w:rPr>
                <w:rFonts w:ascii="Bookman Old Style" w:hAnsi="Bookman Old Style"/>
                <w:sz w:val="22"/>
                <w:szCs w:val="22"/>
                <w:lang w:val="sv-SE"/>
              </w:rPr>
              <w:t>kan</w:t>
            </w: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 xml:space="preserve"> </w:t>
            </w:r>
            <w:r w:rsidR="003613E1" w:rsidRPr="004C47F6">
              <w:rPr>
                <w:rFonts w:ascii="Bookman Old Style" w:hAnsi="Bookman Old Style"/>
                <w:sz w:val="22"/>
                <w:szCs w:val="22"/>
              </w:rPr>
              <w:t xml:space="preserve">Izin </w:t>
            </w:r>
            <w:proofErr w:type="spellStart"/>
            <w:r w:rsidR="003613E1" w:rsidRPr="004C47F6">
              <w:rPr>
                <w:rFonts w:ascii="Bookman Old Style" w:hAnsi="Bookman Old Style"/>
                <w:sz w:val="22"/>
                <w:szCs w:val="22"/>
              </w:rPr>
              <w:t>Laboratorium</w:t>
            </w:r>
            <w:proofErr w:type="spellEnd"/>
            <w:r w:rsidR="003613E1"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613E1">
              <w:rPr>
                <w:rFonts w:ascii="Bookman Old Style" w:hAnsi="Bookman Old Style"/>
                <w:sz w:val="22"/>
                <w:szCs w:val="22"/>
                <w:lang w:val="id-ID"/>
              </w:rPr>
              <w:t>Kesehatan Masyar</w:t>
            </w:r>
            <w:r w:rsidR="00225629">
              <w:rPr>
                <w:rFonts w:ascii="Bookman Old Style" w:hAnsi="Bookman Old Style"/>
                <w:sz w:val="22"/>
                <w:szCs w:val="22"/>
                <w:lang w:val="id-ID"/>
              </w:rPr>
              <w:t>a</w:t>
            </w:r>
            <w:r w:rsidR="003613E1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kat </w:t>
            </w:r>
            <w:r w:rsidR="00081E48">
              <w:rPr>
                <w:rFonts w:ascii="Bookman Old Style" w:hAnsi="Bookman Old Style"/>
                <w:sz w:val="22"/>
                <w:szCs w:val="22"/>
                <w:lang w:val="id-ID"/>
              </w:rPr>
              <w:t>k</w:t>
            </w:r>
            <w:r w:rsidR="0070548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epada </w:t>
            </w:r>
            <w:r w:rsidR="00326B02" w:rsidRPr="002E548C">
              <w:rPr>
                <w:rFonts w:ascii="Bookman Old Style" w:hAnsi="Bookman Old Style"/>
                <w:sz w:val="22"/>
                <w:szCs w:val="22"/>
                <w:lang w:val="id-ID"/>
              </w:rPr>
              <w:t>:</w:t>
            </w:r>
          </w:p>
          <w:p w14:paraId="6A76D00A" w14:textId="77777777" w:rsidR="00D117AD" w:rsidRDefault="00D117AD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4"/>
              <w:gridCol w:w="291"/>
              <w:gridCol w:w="3432"/>
            </w:tblGrid>
            <w:tr w:rsidR="004C47F6" w14:paraId="7D931D9D" w14:textId="77777777" w:rsidTr="004B77B4">
              <w:tc>
                <w:tcPr>
                  <w:tcW w:w="3164" w:type="dxa"/>
                </w:tcPr>
                <w:p w14:paraId="6B1810E2" w14:textId="77777777" w:rsidR="004C47F6" w:rsidRPr="003613E1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</w:pPr>
                  <w:r w:rsidRPr="003613E1">
                    <w:rPr>
                      <w:rFonts w:ascii="Bookman Old Style" w:hAnsi="Bookman Old Style"/>
                      <w:bCs/>
                      <w:sz w:val="22"/>
                      <w:szCs w:val="22"/>
                      <w:lang w:val="id-ID"/>
                    </w:rPr>
                    <w:t>Nama</w:t>
                  </w:r>
                  <w:r w:rsidRPr="003613E1"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613E1"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  <w:t>Pemilik</w:t>
                  </w:r>
                  <w:proofErr w:type="spellEnd"/>
                </w:p>
              </w:tc>
              <w:tc>
                <w:tcPr>
                  <w:tcW w:w="291" w:type="dxa"/>
                </w:tcPr>
                <w:p w14:paraId="154C949B" w14:textId="77777777" w:rsidR="004C47F6" w:rsidRPr="003613E1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bCs/>
                      <w:sz w:val="22"/>
                      <w:szCs w:val="22"/>
                      <w:lang w:val="sv-SE"/>
                    </w:rPr>
                  </w:pPr>
                  <w:r w:rsidRPr="003613E1">
                    <w:rPr>
                      <w:rFonts w:ascii="Bookman Old Style" w:hAnsi="Bookman Old Style"/>
                      <w:bCs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432" w:type="dxa"/>
                </w:tcPr>
                <w:p w14:paraId="35EDC45E" w14:textId="02D967EE" w:rsidR="003F7C33" w:rsidRPr="00081E48" w:rsidRDefault="003F7C33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bCs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4C47F6" w14:paraId="59502B62" w14:textId="77777777" w:rsidTr="004B77B4">
              <w:tc>
                <w:tcPr>
                  <w:tcW w:w="3164" w:type="dxa"/>
                </w:tcPr>
                <w:p w14:paraId="0FE41D94" w14:textId="1AEBAC9A" w:rsidR="004C47F6" w:rsidRPr="003613E1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 xml:space="preserve">Nama </w:t>
                  </w:r>
                </w:p>
                <w:p w14:paraId="3D4F6EE3" w14:textId="77777777" w:rsidR="00071C7D" w:rsidRPr="004C47F6" w:rsidRDefault="00071C7D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</w:p>
              </w:tc>
              <w:tc>
                <w:tcPr>
                  <w:tcW w:w="291" w:type="dxa"/>
                </w:tcPr>
                <w:p w14:paraId="2B5DD62E" w14:textId="77777777" w:rsidR="004C47F6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sv-SE"/>
                    </w:rPr>
                  </w:pPr>
                  <w:r w:rsidRPr="002E548C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432" w:type="dxa"/>
                </w:tcPr>
                <w:p w14:paraId="49EE62C6" w14:textId="6974D586" w:rsidR="003F7C33" w:rsidRPr="00081E48" w:rsidRDefault="003F7C33" w:rsidP="004C47F6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4C47F6" w14:paraId="73CBF5BE" w14:textId="77777777" w:rsidTr="004B77B4">
              <w:tc>
                <w:tcPr>
                  <w:tcW w:w="3164" w:type="dxa"/>
                </w:tcPr>
                <w:p w14:paraId="56B16CC0" w14:textId="77777777" w:rsidR="004C47F6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Alamat</w:t>
                  </w:r>
                </w:p>
                <w:p w14:paraId="6FA5F450" w14:textId="77777777" w:rsidR="00071C7D" w:rsidRDefault="00071C7D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</w:p>
                <w:p w14:paraId="4C9A96D9" w14:textId="77777777" w:rsidR="00071C7D" w:rsidRDefault="00071C7D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</w:p>
              </w:tc>
              <w:tc>
                <w:tcPr>
                  <w:tcW w:w="291" w:type="dxa"/>
                </w:tcPr>
                <w:p w14:paraId="6199F159" w14:textId="77777777" w:rsidR="004C47F6" w:rsidRPr="004C47F6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32" w:type="dxa"/>
                </w:tcPr>
                <w:p w14:paraId="69CCE076" w14:textId="42305B23" w:rsidR="003F7C33" w:rsidRPr="00081E48" w:rsidRDefault="003F7C33" w:rsidP="00F6595E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3613E1" w14:paraId="1FF3B83B" w14:textId="77777777" w:rsidTr="004B77B4">
              <w:tc>
                <w:tcPr>
                  <w:tcW w:w="3164" w:type="dxa"/>
                </w:tcPr>
                <w:p w14:paraId="18AE8246" w14:textId="1E08F010" w:rsidR="003613E1" w:rsidRPr="003613E1" w:rsidRDefault="003613E1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Jenis Layanan</w:t>
                  </w:r>
                </w:p>
              </w:tc>
              <w:tc>
                <w:tcPr>
                  <w:tcW w:w="291" w:type="dxa"/>
                </w:tcPr>
                <w:p w14:paraId="79C882CE" w14:textId="23BEBD50" w:rsidR="003613E1" w:rsidRPr="003613E1" w:rsidRDefault="008A0A5C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432" w:type="dxa"/>
                </w:tcPr>
                <w:p w14:paraId="3CCE4DA3" w14:textId="74376F7B" w:rsidR="00081E48" w:rsidRPr="00081E48" w:rsidRDefault="00081E48" w:rsidP="00081E48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 w:rsidRPr="00081E48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Pemeriksaan:</w:t>
                  </w:r>
                </w:p>
                <w:p w14:paraId="1AFEB5D3" w14:textId="58AE2159" w:rsidR="003613E1" w:rsidRPr="00081E48" w:rsidRDefault="00081E48" w:rsidP="00081E4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 w:rsidRPr="00081E48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lastRenderedPageBreak/>
                    <w:t>Hematologi</w:t>
                  </w:r>
                </w:p>
                <w:p w14:paraId="5407DC6A" w14:textId="77777777" w:rsidR="00081E48" w:rsidRPr="00081E48" w:rsidRDefault="00081E48" w:rsidP="00081E4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 w:rsidRPr="00081E48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Kimia Klinik</w:t>
                  </w:r>
                </w:p>
                <w:p w14:paraId="641E19B0" w14:textId="77777777" w:rsidR="00081E48" w:rsidRPr="00081E48" w:rsidRDefault="00081E48" w:rsidP="00081E4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 w:rsidRPr="00081E48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Mikrobiologi</w:t>
                  </w:r>
                </w:p>
                <w:p w14:paraId="1F24C0B1" w14:textId="77777777" w:rsidR="00081E48" w:rsidRPr="00081E48" w:rsidRDefault="00081E48" w:rsidP="00081E4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 w:rsidRPr="00081E48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Imunologi</w:t>
                  </w:r>
                </w:p>
                <w:p w14:paraId="305D7BDE" w14:textId="77777777" w:rsidR="00081E48" w:rsidRPr="00081E48" w:rsidRDefault="00081E48" w:rsidP="00081E4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 w:rsidRPr="00081E48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Toksikologi</w:t>
                  </w:r>
                </w:p>
                <w:p w14:paraId="1C4F0EB3" w14:textId="61029F92" w:rsidR="00081E48" w:rsidRPr="00081E48" w:rsidRDefault="00081E48" w:rsidP="00081E4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 w:rsidRPr="00081E48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Kimia Kesehatan</w:t>
                  </w:r>
                </w:p>
              </w:tc>
            </w:tr>
          </w:tbl>
          <w:p w14:paraId="729F62EC" w14:textId="77777777" w:rsidR="002F51DB" w:rsidRPr="002F51DB" w:rsidRDefault="002F51DB" w:rsidP="002F51DB">
            <w:pPr>
              <w:tabs>
                <w:tab w:val="left" w:pos="1549"/>
              </w:tabs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4C47F6" w:rsidRPr="00EC5608" w14:paraId="75457CBD" w14:textId="77777777" w:rsidTr="003D5A25">
        <w:tc>
          <w:tcPr>
            <w:tcW w:w="1848" w:type="dxa"/>
          </w:tcPr>
          <w:p w14:paraId="6E03B27D" w14:textId="77777777" w:rsidR="004C47F6" w:rsidRPr="00EC5608" w:rsidRDefault="004C47F6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</w:p>
        </w:tc>
        <w:tc>
          <w:tcPr>
            <w:tcW w:w="308" w:type="dxa"/>
          </w:tcPr>
          <w:p w14:paraId="1EE35F8C" w14:textId="77777777" w:rsidR="004C47F6" w:rsidRPr="00EC5608" w:rsidRDefault="004C47F6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</w:p>
        </w:tc>
        <w:tc>
          <w:tcPr>
            <w:tcW w:w="7383" w:type="dxa"/>
          </w:tcPr>
          <w:p w14:paraId="13D53456" w14:textId="77777777" w:rsidR="004C47F6" w:rsidRPr="00EC5608" w:rsidRDefault="004C47F6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</w:p>
        </w:tc>
      </w:tr>
      <w:tr w:rsidR="003206AE" w:rsidRPr="00EC5608" w14:paraId="708F8654" w14:textId="77777777" w:rsidTr="003D5A25">
        <w:tc>
          <w:tcPr>
            <w:tcW w:w="1848" w:type="dxa"/>
          </w:tcPr>
          <w:p w14:paraId="05CF5307" w14:textId="77777777" w:rsidR="003206AE" w:rsidRPr="00EC5608" w:rsidRDefault="00294984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 xml:space="preserve"> </w:t>
            </w:r>
            <w:r w:rsidR="004E7134"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KEDUA</w:t>
            </w:r>
          </w:p>
        </w:tc>
        <w:tc>
          <w:tcPr>
            <w:tcW w:w="308" w:type="dxa"/>
          </w:tcPr>
          <w:p w14:paraId="7DB0EA76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071FB68B" w14:textId="5433E16B" w:rsidR="004C47F6" w:rsidRPr="004C47F6" w:rsidRDefault="004C47F6" w:rsidP="004C47F6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 xml:space="preserve">Izin sebagaimana dimaksud dalam </w:t>
            </w:r>
            <w:r w:rsidR="008A0A5C">
              <w:rPr>
                <w:rFonts w:ascii="Bookman Old Style" w:hAnsi="Bookman Old Style"/>
                <w:sz w:val="22"/>
                <w:szCs w:val="22"/>
                <w:lang w:val="id-ID"/>
              </w:rPr>
              <w:t>D</w:t>
            </w: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 xml:space="preserve">iktum KESATU keputusan ini </w:t>
            </w:r>
          </w:p>
          <w:p w14:paraId="76BA9FC0" w14:textId="137B5338" w:rsidR="003206AE" w:rsidRPr="008A0A5C" w:rsidRDefault="004C47F6" w:rsidP="004C47F6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>berlaku selama 5 (</w:t>
            </w:r>
            <w:r w:rsidR="008A0A5C">
              <w:rPr>
                <w:rFonts w:ascii="Bookman Old Style" w:hAnsi="Bookman Old Style"/>
                <w:sz w:val="22"/>
                <w:szCs w:val="22"/>
                <w:lang w:val="id-ID"/>
              </w:rPr>
              <w:t>l</w:t>
            </w: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>ima) tahun terhitung sejak tanggal ditetapkan</w:t>
            </w:r>
            <w:r w:rsidR="008A0A5C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dan dapat diperpanjang. </w:t>
            </w: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>Perpanjangan berikutnya diajukan paling lambat 6 (enam) bulan sebelum habis masa berlaku;</w:t>
            </w:r>
          </w:p>
        </w:tc>
      </w:tr>
      <w:tr w:rsidR="003206AE" w:rsidRPr="00EC5608" w14:paraId="446641E0" w14:textId="77777777" w:rsidTr="003D5A25">
        <w:tc>
          <w:tcPr>
            <w:tcW w:w="1848" w:type="dxa"/>
          </w:tcPr>
          <w:p w14:paraId="4D212ED7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KETIGA</w:t>
            </w:r>
          </w:p>
        </w:tc>
        <w:tc>
          <w:tcPr>
            <w:tcW w:w="308" w:type="dxa"/>
          </w:tcPr>
          <w:p w14:paraId="0D0EBE5B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09A97125" w14:textId="4E0FA077" w:rsidR="003206AE" w:rsidRPr="008A0A5C" w:rsidRDefault="004C47F6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Dalam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melak</w:t>
            </w:r>
            <w:r>
              <w:rPr>
                <w:rFonts w:ascii="Bookman Old Style" w:hAnsi="Bookman Old Style"/>
                <w:sz w:val="22"/>
                <w:szCs w:val="22"/>
              </w:rPr>
              <w:t>sanakan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kegiatannya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Laboratorium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613E1">
              <w:rPr>
                <w:rFonts w:ascii="Bookman Old Style" w:hAnsi="Bookman Old Style"/>
                <w:sz w:val="22"/>
                <w:szCs w:val="22"/>
                <w:lang w:val="id-ID"/>
              </w:rPr>
              <w:t>Kesehatan Masyarakat</w:t>
            </w:r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sebagaimana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dimaksud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dalam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004A5E">
              <w:rPr>
                <w:rFonts w:ascii="Bookman Old Style" w:hAnsi="Bookman Old Style"/>
                <w:sz w:val="22"/>
                <w:szCs w:val="22"/>
                <w:lang w:val="id-ID"/>
              </w:rPr>
              <w:t>D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iktum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KESATU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keputusan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ini, harus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mentaati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6D06E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ketentuan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perundang-undangan</w:t>
            </w:r>
            <w:proofErr w:type="spellEnd"/>
            <w:r w:rsidR="008A0A5C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3206AE" w:rsidRPr="00EC5608" w14:paraId="23131B1C" w14:textId="77777777" w:rsidTr="003D5A25">
        <w:tc>
          <w:tcPr>
            <w:tcW w:w="1848" w:type="dxa"/>
          </w:tcPr>
          <w:p w14:paraId="21FA1960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KEEMPAT</w:t>
            </w:r>
          </w:p>
        </w:tc>
        <w:tc>
          <w:tcPr>
            <w:tcW w:w="308" w:type="dxa"/>
          </w:tcPr>
          <w:p w14:paraId="12AC3A0A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743B5404" w14:textId="7D3453A5" w:rsidR="003206AE" w:rsidRPr="00EC5608" w:rsidRDefault="004C47F6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>Keputusan ini berlaku sejak tanggal ditetapkan.</w:t>
            </w:r>
          </w:p>
        </w:tc>
      </w:tr>
    </w:tbl>
    <w:p w14:paraId="2F03CC2D" w14:textId="77777777" w:rsidR="00227D85" w:rsidRPr="00F76239" w:rsidRDefault="00227D85" w:rsidP="002F51DB">
      <w:pPr>
        <w:spacing w:line="276" w:lineRule="auto"/>
        <w:rPr>
          <w:sz w:val="24"/>
          <w:szCs w:val="24"/>
          <w:lang w:val="sv-SE"/>
        </w:rPr>
      </w:pPr>
    </w:p>
    <w:tbl>
      <w:tblPr>
        <w:tblStyle w:val="TableGrid"/>
        <w:tblW w:w="9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9"/>
        <w:gridCol w:w="1746"/>
        <w:gridCol w:w="287"/>
        <w:gridCol w:w="3343"/>
      </w:tblGrid>
      <w:tr w:rsidR="00D73CF2" w14:paraId="58B62B4E" w14:textId="77777777" w:rsidTr="00384661">
        <w:tc>
          <w:tcPr>
            <w:tcW w:w="4189" w:type="dxa"/>
          </w:tcPr>
          <w:p w14:paraId="3FBCAD5E" w14:textId="77777777" w:rsidR="00D73CF2" w:rsidRDefault="00D73CF2" w:rsidP="002F51DB">
            <w:pPr>
              <w:spacing w:line="276" w:lineRule="auto"/>
            </w:pPr>
          </w:p>
        </w:tc>
        <w:tc>
          <w:tcPr>
            <w:tcW w:w="1746" w:type="dxa"/>
          </w:tcPr>
          <w:p w14:paraId="4453D2E1" w14:textId="77777777" w:rsidR="00D73CF2" w:rsidRPr="00BF7B70" w:rsidRDefault="00D73CF2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Ditetapkan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 xml:space="preserve"> di</w:t>
            </w:r>
          </w:p>
        </w:tc>
        <w:tc>
          <w:tcPr>
            <w:tcW w:w="287" w:type="dxa"/>
          </w:tcPr>
          <w:p w14:paraId="5ECDD282" w14:textId="559C1518" w:rsidR="00D73CF2" w:rsidRPr="00BF7B70" w:rsidRDefault="00D73CF2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343" w:type="dxa"/>
          </w:tcPr>
          <w:p w14:paraId="1911BE17" w14:textId="0085683A" w:rsidR="00D73CF2" w:rsidRPr="00BF7B70" w:rsidRDefault="00207038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Bandung</w:t>
            </w:r>
          </w:p>
        </w:tc>
      </w:tr>
      <w:tr w:rsidR="00D73CF2" w14:paraId="2B2D20DA" w14:textId="77777777" w:rsidTr="00384661">
        <w:tc>
          <w:tcPr>
            <w:tcW w:w="4189" w:type="dxa"/>
          </w:tcPr>
          <w:p w14:paraId="5FA83CF4" w14:textId="77777777" w:rsidR="00D73CF2" w:rsidRDefault="00D73CF2" w:rsidP="002F51DB">
            <w:pPr>
              <w:spacing w:line="276" w:lineRule="auto"/>
            </w:pPr>
          </w:p>
        </w:tc>
        <w:tc>
          <w:tcPr>
            <w:tcW w:w="1746" w:type="dxa"/>
          </w:tcPr>
          <w:p w14:paraId="543752E0" w14:textId="7175352C" w:rsidR="00D73CF2" w:rsidRPr="00BF7B70" w:rsidRDefault="00207038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id-ID"/>
              </w:rPr>
              <w:t>p</w:t>
            </w:r>
            <w:proofErr w:type="spellStart"/>
            <w:r w:rsidR="00D73CF2" w:rsidRPr="00BF7B70">
              <w:rPr>
                <w:rFonts w:ascii="Bookman Old Style" w:hAnsi="Bookman Old Style" w:cs="Tahoma"/>
                <w:sz w:val="22"/>
                <w:szCs w:val="22"/>
              </w:rPr>
              <w:t>ada</w:t>
            </w:r>
            <w:proofErr w:type="spellEnd"/>
            <w:r w:rsidR="00D73CF2" w:rsidRPr="00BF7B70">
              <w:rPr>
                <w:rFonts w:ascii="Bookman Old Style" w:hAnsi="Bookman Old Style" w:cs="Tahoma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Tahoma"/>
                <w:sz w:val="22"/>
                <w:szCs w:val="22"/>
                <w:lang w:val="id-ID"/>
              </w:rPr>
              <w:t>t</w:t>
            </w:r>
            <w:proofErr w:type="spellStart"/>
            <w:r w:rsidR="00D73CF2" w:rsidRPr="00BF7B70">
              <w:rPr>
                <w:rFonts w:ascii="Bookman Old Style" w:hAnsi="Bookman Old Style" w:cs="Tahoma"/>
                <w:sz w:val="22"/>
                <w:szCs w:val="22"/>
              </w:rPr>
              <w:t>anggal</w:t>
            </w:r>
            <w:proofErr w:type="spellEnd"/>
            <w:r w:rsidR="00D73CF2" w:rsidRPr="00BF7B70">
              <w:rPr>
                <w:rFonts w:ascii="Bookman Old Style" w:hAnsi="Bookman Old Style" w:cs="Tahoma"/>
                <w:sz w:val="22"/>
                <w:szCs w:val="22"/>
              </w:rPr>
              <w:t xml:space="preserve"> </w:t>
            </w:r>
          </w:p>
        </w:tc>
        <w:tc>
          <w:tcPr>
            <w:tcW w:w="287" w:type="dxa"/>
          </w:tcPr>
          <w:p w14:paraId="69734D57" w14:textId="5FE20F0F" w:rsidR="00D73CF2" w:rsidRPr="00BF7B70" w:rsidRDefault="00D73CF2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343" w:type="dxa"/>
          </w:tcPr>
          <w:p w14:paraId="076AE703" w14:textId="77777777" w:rsidR="00D73CF2" w:rsidRPr="00BF7B70" w:rsidRDefault="00D73CF2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tglsk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</w:tc>
      </w:tr>
      <w:tr w:rsidR="00D73CF2" w14:paraId="7670C875" w14:textId="77777777" w:rsidTr="00384661">
        <w:trPr>
          <w:trHeight w:val="2260"/>
        </w:trPr>
        <w:tc>
          <w:tcPr>
            <w:tcW w:w="4189" w:type="dxa"/>
          </w:tcPr>
          <w:p w14:paraId="7D521EF6" w14:textId="77777777" w:rsidR="00D73CF2" w:rsidRDefault="00D73CF2" w:rsidP="002F51DB">
            <w:pPr>
              <w:spacing w:line="276" w:lineRule="auto"/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1" layoutInCell="1" allowOverlap="1" wp14:anchorId="65B5E29E" wp14:editId="0DC3A716">
                      <wp:simplePos x="0" y="0"/>
                      <wp:positionH relativeFrom="margin">
                        <wp:posOffset>-63500</wp:posOffset>
                      </wp:positionH>
                      <wp:positionV relativeFrom="paragraph">
                        <wp:posOffset>-355600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5EB058" w14:textId="77777777" w:rsidR="00D73CF2" w:rsidRDefault="00D73CF2" w:rsidP="00D73CF2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29FF11E" w14:textId="77777777" w:rsidR="00D73CF2" w:rsidRPr="0063016A" w:rsidRDefault="00D73CF2" w:rsidP="00D73CF2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6CF1DADF" w14:textId="77777777" w:rsidR="00D73CF2" w:rsidRPr="00B37F08" w:rsidRDefault="00D73CF2" w:rsidP="00D73CF2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5E29E" id="Text Box 10" o:spid="_x0000_s1028" type="#_x0000_t202" style="position:absolute;margin-left:-5pt;margin-top:-28pt;width:152.75pt;height:139.15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" filled="f" stroked="f">
                      <v:textbox>
                        <w:txbxContent>
                          <w:p w14:paraId="435EB058" w14:textId="77777777" w:rsidR="00D73CF2" w:rsidRDefault="00D73CF2" w:rsidP="00D73CF2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29FF11E" w14:textId="77777777" w:rsidR="00D73CF2" w:rsidRPr="0063016A" w:rsidRDefault="00D73CF2" w:rsidP="00D73CF2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CF1DADF" w14:textId="77777777" w:rsidR="00D73CF2" w:rsidRPr="00B37F08" w:rsidRDefault="00D73CF2" w:rsidP="00D73CF2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376" w:type="dxa"/>
            <w:gridSpan w:val="3"/>
          </w:tcPr>
          <w:p w14:paraId="527AC66A" w14:textId="77777777" w:rsidR="00D73CF2" w:rsidRPr="00BF7B70" w:rsidRDefault="00D73CF2" w:rsidP="00F6595E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BF7B70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25EDA8BF" wp14:editId="296F723E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7F7D33" w14:textId="77777777" w:rsidR="00D73CF2" w:rsidRPr="00B34192" w:rsidRDefault="00D73CF2" w:rsidP="00D73CF2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DA8BF" id="Text Box 1" o:spid="_x0000_s1029" type="#_x0000_t202" style="position:absolute;left:0;text-align:left;margin-left:-4.9pt;margin-top:1.6pt;width:138.85pt;height:127.3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Q+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" filled="f" stroked="f">
                      <v:textbox>
                        <w:txbxContent>
                          <w:p w14:paraId="197F7D33" w14:textId="77777777" w:rsidR="00D73CF2" w:rsidRPr="00B34192" w:rsidRDefault="00D73CF2" w:rsidP="00D73CF2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1AC4DF" w14:textId="77777777" w:rsidR="00D73CF2" w:rsidRPr="00F6595E" w:rsidRDefault="00D73CF2" w:rsidP="00F6595E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${jabatan}</w:t>
            </w:r>
          </w:p>
          <w:p w14:paraId="5CFF7C39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BF7B70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37E799C" wp14:editId="160C1B48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37465</wp:posOffset>
                      </wp:positionV>
                      <wp:extent cx="1708150" cy="866775"/>
                      <wp:effectExtent l="0" t="0" r="0" b="9525"/>
                      <wp:wrapNone/>
                      <wp:docPr id="3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8C5662" w14:textId="77777777" w:rsidR="00D73CF2" w:rsidRDefault="00D73CF2" w:rsidP="00D73C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</w:p>
                                <w:p w14:paraId="02DADBC0" w14:textId="77777777" w:rsidR="00D73CF2" w:rsidRPr="00B37F08" w:rsidRDefault="00D73CF2" w:rsidP="00D73C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7E799C" id="Text Box 9" o:spid="_x0000_s1030" type="#_x0000_t202" style="position:absolute;left:0;text-align:left;margin-left:52.7pt;margin-top:2.95pt;width:134.5pt;height:68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" filled="f" stroked="f">
                      <v:textbox>
                        <w:txbxContent>
                          <w:p w14:paraId="608C5662" w14:textId="77777777" w:rsidR="00D73CF2" w:rsidRDefault="00D73CF2" w:rsidP="00D73CF2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  <w:p w14:paraId="02DADBC0" w14:textId="77777777" w:rsidR="00D73CF2" w:rsidRPr="00B37F08" w:rsidRDefault="00D73CF2" w:rsidP="00D73CF2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4D6F0C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45A9FF1E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25AD00FC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790B8A47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4AC4B19D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76DEBC8F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kepala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59F4A2B3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${pangkat}</w:t>
            </w:r>
          </w:p>
          <w:p w14:paraId="19128479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NIP. ${nip}</w:t>
            </w:r>
          </w:p>
        </w:tc>
      </w:tr>
    </w:tbl>
    <w:p w14:paraId="18EFE56A" w14:textId="4DEAB7C4" w:rsidR="00BF6889" w:rsidRPr="008A0A5C" w:rsidRDefault="00F5305C" w:rsidP="002F51DB">
      <w:pPr>
        <w:spacing w:line="276" w:lineRule="auto"/>
        <w:rPr>
          <w:rFonts w:ascii="Bookman Old Style" w:hAnsi="Bookman Old Style"/>
          <w:sz w:val="22"/>
          <w:szCs w:val="22"/>
          <w:lang w:val="sv-SE"/>
        </w:rPr>
      </w:pPr>
      <w:r w:rsidRPr="006D1272">
        <w:rPr>
          <w:rFonts w:ascii="Bookman Old Style" w:hAnsi="Bookman Old Style" w:cs="Tahom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697F692D" wp14:editId="57F2E340">
                <wp:simplePos x="0" y="0"/>
                <wp:positionH relativeFrom="margin">
                  <wp:align>left</wp:align>
                </wp:positionH>
                <wp:positionV relativeFrom="paragraph">
                  <wp:posOffset>815975</wp:posOffset>
                </wp:positionV>
                <wp:extent cx="1343025" cy="1247775"/>
                <wp:effectExtent l="0" t="0" r="28575" b="285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247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7B2A9F8" w14:textId="77777777" w:rsidR="00DA5DE4" w:rsidRPr="00EA4565" w:rsidRDefault="00DA5DE4" w:rsidP="00F5305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692D" id="Text Box 2" o:spid="_x0000_s1031" type="#_x0000_t202" style="position:absolute;margin-left:0;margin-top:64.25pt;width:105.75pt;height:98.25pt;z-index:251663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" fillcolor="window" strokecolor="window" strokeweight="1pt">
                <v:textbox>
                  <w:txbxContent>
                    <w:p w14:paraId="57B2A9F8" w14:textId="77777777" w:rsidR="00DA5DE4" w:rsidRPr="00EA4565" w:rsidRDefault="00DA5DE4" w:rsidP="00F5305C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F6889" w:rsidRPr="008A0A5C" w:rsidSect="00C44EC7">
      <w:pgSz w:w="11907" w:h="18711" w:code="10000"/>
      <w:pgMar w:top="1440" w:right="1027" w:bottom="1355" w:left="1418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60E"/>
    <w:multiLevelType w:val="hybridMultilevel"/>
    <w:tmpl w:val="61B48C92"/>
    <w:lvl w:ilvl="0" w:tplc="ACEC8E52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146"/>
        </w:tabs>
        <w:ind w:left="1146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1" w15:restartNumberingAfterBreak="0">
    <w:nsid w:val="08677F1A"/>
    <w:multiLevelType w:val="hybridMultilevel"/>
    <w:tmpl w:val="DBBE80D6"/>
    <w:lvl w:ilvl="0" w:tplc="89D089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3D2045A"/>
    <w:multiLevelType w:val="hybridMultilevel"/>
    <w:tmpl w:val="782A7EC0"/>
    <w:lvl w:ilvl="0" w:tplc="3800ACFA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6"/>
        </w:tabs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3" w15:restartNumberingAfterBreak="0">
    <w:nsid w:val="14C92481"/>
    <w:multiLevelType w:val="hybridMultilevel"/>
    <w:tmpl w:val="56824E02"/>
    <w:lvl w:ilvl="0" w:tplc="284C6D7E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D5627"/>
    <w:multiLevelType w:val="hybridMultilevel"/>
    <w:tmpl w:val="BA5625CC"/>
    <w:lvl w:ilvl="0" w:tplc="8A846F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E480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C0C8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EC93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CE06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8CC9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58B8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DE1E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1013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C2FFE"/>
    <w:multiLevelType w:val="hybridMultilevel"/>
    <w:tmpl w:val="A8F2D5D2"/>
    <w:lvl w:ilvl="0" w:tplc="068A4C2C">
      <w:start w:val="3"/>
      <w:numFmt w:val="bullet"/>
      <w:lvlText w:val="-"/>
      <w:lvlJc w:val="left"/>
      <w:pPr>
        <w:ind w:left="2161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6" w15:restartNumberingAfterBreak="0">
    <w:nsid w:val="37823A2C"/>
    <w:multiLevelType w:val="hybridMultilevel"/>
    <w:tmpl w:val="1820070A"/>
    <w:lvl w:ilvl="0" w:tplc="3A346376">
      <w:start w:val="3"/>
      <w:numFmt w:val="bullet"/>
      <w:lvlText w:val="-"/>
      <w:lvlJc w:val="left"/>
      <w:pPr>
        <w:ind w:left="3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7" w15:restartNumberingAfterBreak="0">
    <w:nsid w:val="3A464630"/>
    <w:multiLevelType w:val="singleLevel"/>
    <w:tmpl w:val="C400DB48"/>
    <w:lvl w:ilvl="0">
      <w:start w:val="2"/>
      <w:numFmt w:val="lowerLetter"/>
      <w:lvlText w:val="%1."/>
      <w:lvlJc w:val="left"/>
      <w:pPr>
        <w:tabs>
          <w:tab w:val="num" w:pos="2880"/>
        </w:tabs>
        <w:ind w:left="2880" w:hanging="540"/>
      </w:pPr>
      <w:rPr>
        <w:rFonts w:hint="default"/>
      </w:rPr>
    </w:lvl>
  </w:abstractNum>
  <w:abstractNum w:abstractNumId="8" w15:restartNumberingAfterBreak="0">
    <w:nsid w:val="474577EA"/>
    <w:multiLevelType w:val="hybridMultilevel"/>
    <w:tmpl w:val="BA1E86EC"/>
    <w:lvl w:ilvl="0" w:tplc="BF2A5C48">
      <w:start w:val="2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9" w15:restartNumberingAfterBreak="0">
    <w:nsid w:val="59E9790B"/>
    <w:multiLevelType w:val="hybridMultilevel"/>
    <w:tmpl w:val="FF168CA8"/>
    <w:lvl w:ilvl="0" w:tplc="A24EF2D8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146"/>
        </w:tabs>
        <w:ind w:left="1146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10" w15:restartNumberingAfterBreak="0">
    <w:nsid w:val="5E843071"/>
    <w:multiLevelType w:val="hybridMultilevel"/>
    <w:tmpl w:val="EB9AF600"/>
    <w:lvl w:ilvl="0" w:tplc="1B1E9D2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D7697C"/>
    <w:multiLevelType w:val="hybridMultilevel"/>
    <w:tmpl w:val="00D2DFCE"/>
    <w:lvl w:ilvl="0" w:tplc="F2C64C56">
      <w:start w:val="2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2" w15:restartNumberingAfterBreak="0">
    <w:nsid w:val="6928778C"/>
    <w:multiLevelType w:val="singleLevel"/>
    <w:tmpl w:val="2E6422CE"/>
    <w:lvl w:ilvl="0">
      <w:start w:val="2"/>
      <w:numFmt w:val="decimal"/>
      <w:lvlText w:val="%1."/>
      <w:lvlJc w:val="left"/>
      <w:pPr>
        <w:tabs>
          <w:tab w:val="num" w:pos="2880"/>
        </w:tabs>
        <w:ind w:left="2880" w:hanging="540"/>
      </w:pPr>
      <w:rPr>
        <w:rFonts w:hint="default"/>
      </w:rPr>
    </w:lvl>
  </w:abstractNum>
  <w:abstractNum w:abstractNumId="13" w15:restartNumberingAfterBreak="0">
    <w:nsid w:val="73B254BE"/>
    <w:multiLevelType w:val="hybridMultilevel"/>
    <w:tmpl w:val="60366D8C"/>
    <w:lvl w:ilvl="0" w:tplc="61C2AC2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84709FE"/>
    <w:multiLevelType w:val="singleLevel"/>
    <w:tmpl w:val="1B68D32E"/>
    <w:lvl w:ilvl="0">
      <w:start w:val="2"/>
      <w:numFmt w:val="bullet"/>
      <w:lvlText w:val="-"/>
      <w:lvlJc w:val="left"/>
      <w:pPr>
        <w:tabs>
          <w:tab w:val="num" w:pos="2880"/>
        </w:tabs>
        <w:ind w:left="2880" w:hanging="390"/>
      </w:pPr>
      <w:rPr>
        <w:rFonts w:ascii="Times New Roman" w:hAnsi="Times New Roman" w:hint="default"/>
      </w:rPr>
    </w:lvl>
  </w:abstractNum>
  <w:abstractNum w:abstractNumId="15" w15:restartNumberingAfterBreak="0">
    <w:nsid w:val="7D840E3F"/>
    <w:multiLevelType w:val="hybridMultilevel"/>
    <w:tmpl w:val="80E66B7C"/>
    <w:lvl w:ilvl="0" w:tplc="6F0200F8">
      <w:numFmt w:val="bullet"/>
      <w:lvlText w:val="-"/>
      <w:lvlJc w:val="left"/>
      <w:pPr>
        <w:ind w:left="2025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4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11"/>
  </w:num>
  <w:num w:numId="9">
    <w:abstractNumId w:val="1"/>
  </w:num>
  <w:num w:numId="10">
    <w:abstractNumId w:val="4"/>
  </w:num>
  <w:num w:numId="11">
    <w:abstractNumId w:val="13"/>
  </w:num>
  <w:num w:numId="12">
    <w:abstractNumId w:val="15"/>
  </w:num>
  <w:num w:numId="13">
    <w:abstractNumId w:val="5"/>
  </w:num>
  <w:num w:numId="14">
    <w:abstractNumId w:val="6"/>
  </w:num>
  <w:num w:numId="15">
    <w:abstractNumId w:val="10"/>
  </w:num>
  <w:num w:numId="1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004"/>
    <w:rsid w:val="00004A5E"/>
    <w:rsid w:val="00004CA6"/>
    <w:rsid w:val="00006F89"/>
    <w:rsid w:val="00010B3E"/>
    <w:rsid w:val="000137F1"/>
    <w:rsid w:val="00013816"/>
    <w:rsid w:val="00015856"/>
    <w:rsid w:val="00015AE8"/>
    <w:rsid w:val="00017B8A"/>
    <w:rsid w:val="00022905"/>
    <w:rsid w:val="00025302"/>
    <w:rsid w:val="00025C79"/>
    <w:rsid w:val="00032876"/>
    <w:rsid w:val="0003443C"/>
    <w:rsid w:val="00035BD9"/>
    <w:rsid w:val="00037F6F"/>
    <w:rsid w:val="00040083"/>
    <w:rsid w:val="000432DC"/>
    <w:rsid w:val="0004342C"/>
    <w:rsid w:val="00044766"/>
    <w:rsid w:val="00046194"/>
    <w:rsid w:val="00047682"/>
    <w:rsid w:val="00050F89"/>
    <w:rsid w:val="00051C11"/>
    <w:rsid w:val="00057CB6"/>
    <w:rsid w:val="00062790"/>
    <w:rsid w:val="0006385E"/>
    <w:rsid w:val="00065190"/>
    <w:rsid w:val="0006528C"/>
    <w:rsid w:val="000662F7"/>
    <w:rsid w:val="00071C7D"/>
    <w:rsid w:val="00076128"/>
    <w:rsid w:val="00076E08"/>
    <w:rsid w:val="00080839"/>
    <w:rsid w:val="00081E48"/>
    <w:rsid w:val="00083AE7"/>
    <w:rsid w:val="00084724"/>
    <w:rsid w:val="0008589E"/>
    <w:rsid w:val="00092216"/>
    <w:rsid w:val="000943DD"/>
    <w:rsid w:val="00095E75"/>
    <w:rsid w:val="000A36DF"/>
    <w:rsid w:val="000B01D8"/>
    <w:rsid w:val="000B2068"/>
    <w:rsid w:val="000B5C1C"/>
    <w:rsid w:val="000B5F68"/>
    <w:rsid w:val="000B647C"/>
    <w:rsid w:val="000B696B"/>
    <w:rsid w:val="000B7B05"/>
    <w:rsid w:val="000C07B3"/>
    <w:rsid w:val="000C0B90"/>
    <w:rsid w:val="000C1E60"/>
    <w:rsid w:val="000C5001"/>
    <w:rsid w:val="000C7CEB"/>
    <w:rsid w:val="000D248D"/>
    <w:rsid w:val="000D2B96"/>
    <w:rsid w:val="000D2DF5"/>
    <w:rsid w:val="000D59F7"/>
    <w:rsid w:val="000D609C"/>
    <w:rsid w:val="000D699D"/>
    <w:rsid w:val="000E046C"/>
    <w:rsid w:val="000E0CD2"/>
    <w:rsid w:val="000E1F09"/>
    <w:rsid w:val="000E495A"/>
    <w:rsid w:val="000E5DEE"/>
    <w:rsid w:val="000E6EA7"/>
    <w:rsid w:val="000E6F87"/>
    <w:rsid w:val="000F022D"/>
    <w:rsid w:val="000F3FC9"/>
    <w:rsid w:val="000F67D2"/>
    <w:rsid w:val="001018C8"/>
    <w:rsid w:val="001048AF"/>
    <w:rsid w:val="0010626C"/>
    <w:rsid w:val="0010632A"/>
    <w:rsid w:val="00107224"/>
    <w:rsid w:val="00113383"/>
    <w:rsid w:val="0012064B"/>
    <w:rsid w:val="001232BD"/>
    <w:rsid w:val="0012363B"/>
    <w:rsid w:val="00124575"/>
    <w:rsid w:val="001276D5"/>
    <w:rsid w:val="00127B4A"/>
    <w:rsid w:val="001327B5"/>
    <w:rsid w:val="00133FA1"/>
    <w:rsid w:val="00134DE6"/>
    <w:rsid w:val="00135279"/>
    <w:rsid w:val="00137B65"/>
    <w:rsid w:val="00140E5D"/>
    <w:rsid w:val="001451EB"/>
    <w:rsid w:val="00145575"/>
    <w:rsid w:val="001458B9"/>
    <w:rsid w:val="00146150"/>
    <w:rsid w:val="00147C0E"/>
    <w:rsid w:val="001513DD"/>
    <w:rsid w:val="0015186D"/>
    <w:rsid w:val="00153A92"/>
    <w:rsid w:val="00165444"/>
    <w:rsid w:val="00165E8E"/>
    <w:rsid w:val="00166037"/>
    <w:rsid w:val="00172428"/>
    <w:rsid w:val="00172C62"/>
    <w:rsid w:val="00176ED6"/>
    <w:rsid w:val="00185CAC"/>
    <w:rsid w:val="0019007A"/>
    <w:rsid w:val="00191781"/>
    <w:rsid w:val="00194D7D"/>
    <w:rsid w:val="00195D54"/>
    <w:rsid w:val="00196567"/>
    <w:rsid w:val="001A01F7"/>
    <w:rsid w:val="001A176C"/>
    <w:rsid w:val="001A757D"/>
    <w:rsid w:val="001A7B6F"/>
    <w:rsid w:val="001B1D5F"/>
    <w:rsid w:val="001B401C"/>
    <w:rsid w:val="001B50A3"/>
    <w:rsid w:val="001C1FA7"/>
    <w:rsid w:val="001C232B"/>
    <w:rsid w:val="001C26C7"/>
    <w:rsid w:val="001C27B6"/>
    <w:rsid w:val="001C3489"/>
    <w:rsid w:val="001C392B"/>
    <w:rsid w:val="001C4CF5"/>
    <w:rsid w:val="001C7A2D"/>
    <w:rsid w:val="001C7A9C"/>
    <w:rsid w:val="001D034F"/>
    <w:rsid w:val="001D3B88"/>
    <w:rsid w:val="001D535E"/>
    <w:rsid w:val="001D75B9"/>
    <w:rsid w:val="001E130B"/>
    <w:rsid w:val="001E18F7"/>
    <w:rsid w:val="001E79EB"/>
    <w:rsid w:val="001F2A6B"/>
    <w:rsid w:val="001F56F7"/>
    <w:rsid w:val="001F71C4"/>
    <w:rsid w:val="00200E37"/>
    <w:rsid w:val="002014CC"/>
    <w:rsid w:val="00201D58"/>
    <w:rsid w:val="00207038"/>
    <w:rsid w:val="002177BC"/>
    <w:rsid w:val="00217E0D"/>
    <w:rsid w:val="00220428"/>
    <w:rsid w:val="002209DD"/>
    <w:rsid w:val="00225201"/>
    <w:rsid w:val="00225629"/>
    <w:rsid w:val="00225C1C"/>
    <w:rsid w:val="002270FF"/>
    <w:rsid w:val="00227D85"/>
    <w:rsid w:val="002301F3"/>
    <w:rsid w:val="00233E4F"/>
    <w:rsid w:val="00234ED2"/>
    <w:rsid w:val="00242D8E"/>
    <w:rsid w:val="0024368D"/>
    <w:rsid w:val="00246F2C"/>
    <w:rsid w:val="0025287D"/>
    <w:rsid w:val="00254A2A"/>
    <w:rsid w:val="00256803"/>
    <w:rsid w:val="00257154"/>
    <w:rsid w:val="00264521"/>
    <w:rsid w:val="00264F64"/>
    <w:rsid w:val="002661F9"/>
    <w:rsid w:val="00266CA2"/>
    <w:rsid w:val="0029002B"/>
    <w:rsid w:val="00292451"/>
    <w:rsid w:val="00293474"/>
    <w:rsid w:val="00294984"/>
    <w:rsid w:val="00294DF5"/>
    <w:rsid w:val="002957BA"/>
    <w:rsid w:val="00295D0F"/>
    <w:rsid w:val="002A0BA9"/>
    <w:rsid w:val="002A2E81"/>
    <w:rsid w:val="002A42C3"/>
    <w:rsid w:val="002A4781"/>
    <w:rsid w:val="002A5617"/>
    <w:rsid w:val="002B1976"/>
    <w:rsid w:val="002C096E"/>
    <w:rsid w:val="002C27CD"/>
    <w:rsid w:val="002C2C65"/>
    <w:rsid w:val="002C39F4"/>
    <w:rsid w:val="002C6A42"/>
    <w:rsid w:val="002C7B10"/>
    <w:rsid w:val="002C7D0F"/>
    <w:rsid w:val="002D0A60"/>
    <w:rsid w:val="002D177B"/>
    <w:rsid w:val="002D3A6C"/>
    <w:rsid w:val="002D407A"/>
    <w:rsid w:val="002E048D"/>
    <w:rsid w:val="002E0600"/>
    <w:rsid w:val="002E07D7"/>
    <w:rsid w:val="002E3FC0"/>
    <w:rsid w:val="002E548C"/>
    <w:rsid w:val="002E63E4"/>
    <w:rsid w:val="002E7695"/>
    <w:rsid w:val="002E7A8F"/>
    <w:rsid w:val="002F51DB"/>
    <w:rsid w:val="002F5799"/>
    <w:rsid w:val="002F5C6B"/>
    <w:rsid w:val="002F756A"/>
    <w:rsid w:val="00301130"/>
    <w:rsid w:val="00301188"/>
    <w:rsid w:val="00301359"/>
    <w:rsid w:val="003030BC"/>
    <w:rsid w:val="00304A21"/>
    <w:rsid w:val="00305914"/>
    <w:rsid w:val="00305BEE"/>
    <w:rsid w:val="00317D31"/>
    <w:rsid w:val="003206AE"/>
    <w:rsid w:val="00326B02"/>
    <w:rsid w:val="00327B5C"/>
    <w:rsid w:val="00330C04"/>
    <w:rsid w:val="0033743F"/>
    <w:rsid w:val="00344874"/>
    <w:rsid w:val="00354383"/>
    <w:rsid w:val="00360771"/>
    <w:rsid w:val="003613E1"/>
    <w:rsid w:val="003629F2"/>
    <w:rsid w:val="00363DFA"/>
    <w:rsid w:val="00373A46"/>
    <w:rsid w:val="00374954"/>
    <w:rsid w:val="0037691D"/>
    <w:rsid w:val="00383270"/>
    <w:rsid w:val="00384661"/>
    <w:rsid w:val="003852DA"/>
    <w:rsid w:val="0039315A"/>
    <w:rsid w:val="003950B0"/>
    <w:rsid w:val="00395BFC"/>
    <w:rsid w:val="003966C1"/>
    <w:rsid w:val="0039694F"/>
    <w:rsid w:val="0039739A"/>
    <w:rsid w:val="003A0D10"/>
    <w:rsid w:val="003A2169"/>
    <w:rsid w:val="003A4A36"/>
    <w:rsid w:val="003A543A"/>
    <w:rsid w:val="003A5930"/>
    <w:rsid w:val="003A5B7F"/>
    <w:rsid w:val="003A5D02"/>
    <w:rsid w:val="003A681D"/>
    <w:rsid w:val="003B0F23"/>
    <w:rsid w:val="003B115D"/>
    <w:rsid w:val="003B23E7"/>
    <w:rsid w:val="003B5A33"/>
    <w:rsid w:val="003B78FE"/>
    <w:rsid w:val="003C087C"/>
    <w:rsid w:val="003C139C"/>
    <w:rsid w:val="003C5D45"/>
    <w:rsid w:val="003D3E12"/>
    <w:rsid w:val="003D5A25"/>
    <w:rsid w:val="003D789F"/>
    <w:rsid w:val="003E1750"/>
    <w:rsid w:val="003E65FC"/>
    <w:rsid w:val="003E7410"/>
    <w:rsid w:val="003E7AC3"/>
    <w:rsid w:val="003F0DC5"/>
    <w:rsid w:val="003F2349"/>
    <w:rsid w:val="003F6D8E"/>
    <w:rsid w:val="003F7C33"/>
    <w:rsid w:val="00400052"/>
    <w:rsid w:val="00404261"/>
    <w:rsid w:val="00404F49"/>
    <w:rsid w:val="00405BFE"/>
    <w:rsid w:val="0041303D"/>
    <w:rsid w:val="0041572B"/>
    <w:rsid w:val="00422AF3"/>
    <w:rsid w:val="00426A61"/>
    <w:rsid w:val="0043404F"/>
    <w:rsid w:val="00434983"/>
    <w:rsid w:val="0043630B"/>
    <w:rsid w:val="00436403"/>
    <w:rsid w:val="0043735F"/>
    <w:rsid w:val="00437810"/>
    <w:rsid w:val="004422AD"/>
    <w:rsid w:val="00447E7E"/>
    <w:rsid w:val="00451608"/>
    <w:rsid w:val="00457752"/>
    <w:rsid w:val="004609EB"/>
    <w:rsid w:val="004624F3"/>
    <w:rsid w:val="0046727E"/>
    <w:rsid w:val="00472A40"/>
    <w:rsid w:val="00475A1B"/>
    <w:rsid w:val="00476AB4"/>
    <w:rsid w:val="00480963"/>
    <w:rsid w:val="004853B9"/>
    <w:rsid w:val="00485AA7"/>
    <w:rsid w:val="00490A3D"/>
    <w:rsid w:val="00490BAB"/>
    <w:rsid w:val="004916B8"/>
    <w:rsid w:val="0049170B"/>
    <w:rsid w:val="00492136"/>
    <w:rsid w:val="00492C46"/>
    <w:rsid w:val="00497B4D"/>
    <w:rsid w:val="004A1FE0"/>
    <w:rsid w:val="004A340B"/>
    <w:rsid w:val="004A5B4D"/>
    <w:rsid w:val="004A7640"/>
    <w:rsid w:val="004B1273"/>
    <w:rsid w:val="004B4690"/>
    <w:rsid w:val="004B7344"/>
    <w:rsid w:val="004B77B4"/>
    <w:rsid w:val="004C4698"/>
    <w:rsid w:val="004C47F6"/>
    <w:rsid w:val="004C4A41"/>
    <w:rsid w:val="004D0502"/>
    <w:rsid w:val="004D30DC"/>
    <w:rsid w:val="004D3FAA"/>
    <w:rsid w:val="004E0CBA"/>
    <w:rsid w:val="004E4692"/>
    <w:rsid w:val="004E53A9"/>
    <w:rsid w:val="004E7134"/>
    <w:rsid w:val="004F0C2F"/>
    <w:rsid w:val="004F28F2"/>
    <w:rsid w:val="004F3C00"/>
    <w:rsid w:val="004F42B9"/>
    <w:rsid w:val="004F5CD9"/>
    <w:rsid w:val="005026E5"/>
    <w:rsid w:val="005029EC"/>
    <w:rsid w:val="005049A3"/>
    <w:rsid w:val="00507AE7"/>
    <w:rsid w:val="00507FF9"/>
    <w:rsid w:val="005106C1"/>
    <w:rsid w:val="00510808"/>
    <w:rsid w:val="00511695"/>
    <w:rsid w:val="005147B1"/>
    <w:rsid w:val="005149B6"/>
    <w:rsid w:val="005158C9"/>
    <w:rsid w:val="00516F5F"/>
    <w:rsid w:val="005178B7"/>
    <w:rsid w:val="005228C1"/>
    <w:rsid w:val="0052298B"/>
    <w:rsid w:val="00522A44"/>
    <w:rsid w:val="005234DB"/>
    <w:rsid w:val="00524C07"/>
    <w:rsid w:val="00526924"/>
    <w:rsid w:val="00526D20"/>
    <w:rsid w:val="005301D9"/>
    <w:rsid w:val="00531593"/>
    <w:rsid w:val="005321CB"/>
    <w:rsid w:val="005321DE"/>
    <w:rsid w:val="00535431"/>
    <w:rsid w:val="00540D05"/>
    <w:rsid w:val="00541E78"/>
    <w:rsid w:val="005437D9"/>
    <w:rsid w:val="00550518"/>
    <w:rsid w:val="00551797"/>
    <w:rsid w:val="00556A2B"/>
    <w:rsid w:val="005652DF"/>
    <w:rsid w:val="005653B6"/>
    <w:rsid w:val="00566F5C"/>
    <w:rsid w:val="0056728D"/>
    <w:rsid w:val="005722DA"/>
    <w:rsid w:val="00574D5F"/>
    <w:rsid w:val="00575DEB"/>
    <w:rsid w:val="00576B94"/>
    <w:rsid w:val="00581278"/>
    <w:rsid w:val="005812B2"/>
    <w:rsid w:val="00584735"/>
    <w:rsid w:val="00594328"/>
    <w:rsid w:val="00595174"/>
    <w:rsid w:val="005A0511"/>
    <w:rsid w:val="005A1875"/>
    <w:rsid w:val="005A463E"/>
    <w:rsid w:val="005A6893"/>
    <w:rsid w:val="005A7870"/>
    <w:rsid w:val="005B1604"/>
    <w:rsid w:val="005B16E4"/>
    <w:rsid w:val="005B41BD"/>
    <w:rsid w:val="005B6427"/>
    <w:rsid w:val="005B6E2A"/>
    <w:rsid w:val="005C130E"/>
    <w:rsid w:val="005C20E2"/>
    <w:rsid w:val="005C291F"/>
    <w:rsid w:val="005C5C47"/>
    <w:rsid w:val="005C67DF"/>
    <w:rsid w:val="005C74F5"/>
    <w:rsid w:val="005D3312"/>
    <w:rsid w:val="005D46B5"/>
    <w:rsid w:val="005E06CB"/>
    <w:rsid w:val="005E2D0C"/>
    <w:rsid w:val="005E32D4"/>
    <w:rsid w:val="005E50C0"/>
    <w:rsid w:val="005E553B"/>
    <w:rsid w:val="005E63A4"/>
    <w:rsid w:val="005F1697"/>
    <w:rsid w:val="005F1821"/>
    <w:rsid w:val="005F1A80"/>
    <w:rsid w:val="005F3AD0"/>
    <w:rsid w:val="005F66EB"/>
    <w:rsid w:val="005F6FEA"/>
    <w:rsid w:val="006002A1"/>
    <w:rsid w:val="00602B01"/>
    <w:rsid w:val="00602BE4"/>
    <w:rsid w:val="00606C22"/>
    <w:rsid w:val="006077D6"/>
    <w:rsid w:val="00610C56"/>
    <w:rsid w:val="00614CD9"/>
    <w:rsid w:val="00620E9C"/>
    <w:rsid w:val="00622A99"/>
    <w:rsid w:val="00631640"/>
    <w:rsid w:val="00631EA9"/>
    <w:rsid w:val="00635B49"/>
    <w:rsid w:val="00635DE6"/>
    <w:rsid w:val="0064013C"/>
    <w:rsid w:val="00640C03"/>
    <w:rsid w:val="006412EF"/>
    <w:rsid w:val="00644501"/>
    <w:rsid w:val="00645A89"/>
    <w:rsid w:val="00656B85"/>
    <w:rsid w:val="006620EC"/>
    <w:rsid w:val="00666E75"/>
    <w:rsid w:val="00670E96"/>
    <w:rsid w:val="00671CD8"/>
    <w:rsid w:val="0067788B"/>
    <w:rsid w:val="0068048B"/>
    <w:rsid w:val="00680C63"/>
    <w:rsid w:val="00684B1B"/>
    <w:rsid w:val="00685314"/>
    <w:rsid w:val="00685B1D"/>
    <w:rsid w:val="00685E2E"/>
    <w:rsid w:val="00686426"/>
    <w:rsid w:val="0069487B"/>
    <w:rsid w:val="00695940"/>
    <w:rsid w:val="00695E03"/>
    <w:rsid w:val="006972CD"/>
    <w:rsid w:val="006A34C6"/>
    <w:rsid w:val="006A67F1"/>
    <w:rsid w:val="006A750E"/>
    <w:rsid w:val="006B005B"/>
    <w:rsid w:val="006B05DE"/>
    <w:rsid w:val="006B2506"/>
    <w:rsid w:val="006B2A77"/>
    <w:rsid w:val="006B2F09"/>
    <w:rsid w:val="006B34D6"/>
    <w:rsid w:val="006B3FBB"/>
    <w:rsid w:val="006C0685"/>
    <w:rsid w:val="006C1CAB"/>
    <w:rsid w:val="006D06E8"/>
    <w:rsid w:val="006D1272"/>
    <w:rsid w:val="006D21AA"/>
    <w:rsid w:val="006D3004"/>
    <w:rsid w:val="006D5197"/>
    <w:rsid w:val="006E1949"/>
    <w:rsid w:val="006E2C58"/>
    <w:rsid w:val="006E2E8E"/>
    <w:rsid w:val="006E6FE0"/>
    <w:rsid w:val="006F67D6"/>
    <w:rsid w:val="006F73C6"/>
    <w:rsid w:val="00702D6A"/>
    <w:rsid w:val="00703691"/>
    <w:rsid w:val="00705486"/>
    <w:rsid w:val="00707396"/>
    <w:rsid w:val="00712DD4"/>
    <w:rsid w:val="00712F8F"/>
    <w:rsid w:val="00714836"/>
    <w:rsid w:val="00720630"/>
    <w:rsid w:val="007217DF"/>
    <w:rsid w:val="0072518F"/>
    <w:rsid w:val="00726A22"/>
    <w:rsid w:val="00730201"/>
    <w:rsid w:val="00730A33"/>
    <w:rsid w:val="007318B9"/>
    <w:rsid w:val="00732C32"/>
    <w:rsid w:val="00741E40"/>
    <w:rsid w:val="007424CE"/>
    <w:rsid w:val="00744EA8"/>
    <w:rsid w:val="00745547"/>
    <w:rsid w:val="0074582A"/>
    <w:rsid w:val="0074681D"/>
    <w:rsid w:val="007505D6"/>
    <w:rsid w:val="00751097"/>
    <w:rsid w:val="007517E8"/>
    <w:rsid w:val="00752FC5"/>
    <w:rsid w:val="00755B29"/>
    <w:rsid w:val="00757CBB"/>
    <w:rsid w:val="007606CD"/>
    <w:rsid w:val="007606D9"/>
    <w:rsid w:val="00763498"/>
    <w:rsid w:val="007639FE"/>
    <w:rsid w:val="00763EB5"/>
    <w:rsid w:val="007649BE"/>
    <w:rsid w:val="00765E48"/>
    <w:rsid w:val="007679D8"/>
    <w:rsid w:val="00776E9F"/>
    <w:rsid w:val="00780E8E"/>
    <w:rsid w:val="00781571"/>
    <w:rsid w:val="00781ACA"/>
    <w:rsid w:val="00781FB0"/>
    <w:rsid w:val="00782820"/>
    <w:rsid w:val="007903C6"/>
    <w:rsid w:val="007905B4"/>
    <w:rsid w:val="00792E99"/>
    <w:rsid w:val="00797386"/>
    <w:rsid w:val="00797C22"/>
    <w:rsid w:val="007A6BEC"/>
    <w:rsid w:val="007B3E69"/>
    <w:rsid w:val="007B43DD"/>
    <w:rsid w:val="007B46D0"/>
    <w:rsid w:val="007B4701"/>
    <w:rsid w:val="007C0F12"/>
    <w:rsid w:val="007C3B8A"/>
    <w:rsid w:val="007C3CAA"/>
    <w:rsid w:val="007C3F43"/>
    <w:rsid w:val="007D25CE"/>
    <w:rsid w:val="007D4A13"/>
    <w:rsid w:val="007E18D0"/>
    <w:rsid w:val="007E28B8"/>
    <w:rsid w:val="007E6D22"/>
    <w:rsid w:val="007E7197"/>
    <w:rsid w:val="007F484D"/>
    <w:rsid w:val="007F557C"/>
    <w:rsid w:val="007F5DE9"/>
    <w:rsid w:val="00802BAA"/>
    <w:rsid w:val="00803156"/>
    <w:rsid w:val="00804C74"/>
    <w:rsid w:val="00806F94"/>
    <w:rsid w:val="0080765F"/>
    <w:rsid w:val="00825BD8"/>
    <w:rsid w:val="00826CE9"/>
    <w:rsid w:val="008308A8"/>
    <w:rsid w:val="00831B55"/>
    <w:rsid w:val="00833E54"/>
    <w:rsid w:val="00840981"/>
    <w:rsid w:val="00843F40"/>
    <w:rsid w:val="00844572"/>
    <w:rsid w:val="00844FDE"/>
    <w:rsid w:val="00847187"/>
    <w:rsid w:val="00853B4A"/>
    <w:rsid w:val="00855C4E"/>
    <w:rsid w:val="008570E7"/>
    <w:rsid w:val="00860169"/>
    <w:rsid w:val="00861682"/>
    <w:rsid w:val="00862806"/>
    <w:rsid w:val="00864AC0"/>
    <w:rsid w:val="00870997"/>
    <w:rsid w:val="00874A27"/>
    <w:rsid w:val="0087509E"/>
    <w:rsid w:val="00880A72"/>
    <w:rsid w:val="00885628"/>
    <w:rsid w:val="00886F11"/>
    <w:rsid w:val="0089104C"/>
    <w:rsid w:val="008915E2"/>
    <w:rsid w:val="008955E7"/>
    <w:rsid w:val="00896E60"/>
    <w:rsid w:val="008977F4"/>
    <w:rsid w:val="008A0843"/>
    <w:rsid w:val="008A0A5C"/>
    <w:rsid w:val="008A1240"/>
    <w:rsid w:val="008A530D"/>
    <w:rsid w:val="008A62DC"/>
    <w:rsid w:val="008B045F"/>
    <w:rsid w:val="008B48A2"/>
    <w:rsid w:val="008B6805"/>
    <w:rsid w:val="008C04F9"/>
    <w:rsid w:val="008C0CEB"/>
    <w:rsid w:val="008C39C4"/>
    <w:rsid w:val="008C3BB6"/>
    <w:rsid w:val="008C4238"/>
    <w:rsid w:val="008C4ECA"/>
    <w:rsid w:val="008C6738"/>
    <w:rsid w:val="008C7C21"/>
    <w:rsid w:val="008D1B76"/>
    <w:rsid w:val="008D1FFD"/>
    <w:rsid w:val="008D2FAA"/>
    <w:rsid w:val="008D3A7F"/>
    <w:rsid w:val="008D793A"/>
    <w:rsid w:val="008F12EE"/>
    <w:rsid w:val="008F4D66"/>
    <w:rsid w:val="008F6BB5"/>
    <w:rsid w:val="009008EB"/>
    <w:rsid w:val="00901E8A"/>
    <w:rsid w:val="00912C5B"/>
    <w:rsid w:val="009142F6"/>
    <w:rsid w:val="00915460"/>
    <w:rsid w:val="00915D0F"/>
    <w:rsid w:val="00917C1B"/>
    <w:rsid w:val="00921DF2"/>
    <w:rsid w:val="00921E7E"/>
    <w:rsid w:val="00922A90"/>
    <w:rsid w:val="00922EA8"/>
    <w:rsid w:val="009259BE"/>
    <w:rsid w:val="00925EB5"/>
    <w:rsid w:val="00927527"/>
    <w:rsid w:val="0093041A"/>
    <w:rsid w:val="009313FE"/>
    <w:rsid w:val="00932318"/>
    <w:rsid w:val="009341AB"/>
    <w:rsid w:val="009378E2"/>
    <w:rsid w:val="0094672F"/>
    <w:rsid w:val="00947AE3"/>
    <w:rsid w:val="00950EF8"/>
    <w:rsid w:val="00951725"/>
    <w:rsid w:val="00951EAC"/>
    <w:rsid w:val="00957523"/>
    <w:rsid w:val="00961210"/>
    <w:rsid w:val="00966841"/>
    <w:rsid w:val="009669C2"/>
    <w:rsid w:val="00966E09"/>
    <w:rsid w:val="00970E42"/>
    <w:rsid w:val="009717DD"/>
    <w:rsid w:val="00973405"/>
    <w:rsid w:val="00974798"/>
    <w:rsid w:val="00974A4D"/>
    <w:rsid w:val="00975E3B"/>
    <w:rsid w:val="00976E77"/>
    <w:rsid w:val="00980FA8"/>
    <w:rsid w:val="00981256"/>
    <w:rsid w:val="00982768"/>
    <w:rsid w:val="00984A89"/>
    <w:rsid w:val="0098568A"/>
    <w:rsid w:val="009935E5"/>
    <w:rsid w:val="00994249"/>
    <w:rsid w:val="00995FE3"/>
    <w:rsid w:val="009A1CCB"/>
    <w:rsid w:val="009A6E7E"/>
    <w:rsid w:val="009B7C9B"/>
    <w:rsid w:val="009C2D0C"/>
    <w:rsid w:val="009D15CD"/>
    <w:rsid w:val="009D2A35"/>
    <w:rsid w:val="009D2D16"/>
    <w:rsid w:val="009D4225"/>
    <w:rsid w:val="009D6CD3"/>
    <w:rsid w:val="009D7FB4"/>
    <w:rsid w:val="009E1956"/>
    <w:rsid w:val="009E1959"/>
    <w:rsid w:val="009F2934"/>
    <w:rsid w:val="009F526C"/>
    <w:rsid w:val="00A00C7B"/>
    <w:rsid w:val="00A043F7"/>
    <w:rsid w:val="00A0512F"/>
    <w:rsid w:val="00A05811"/>
    <w:rsid w:val="00A127ED"/>
    <w:rsid w:val="00A13BD1"/>
    <w:rsid w:val="00A21BB8"/>
    <w:rsid w:val="00A21E6C"/>
    <w:rsid w:val="00A237E0"/>
    <w:rsid w:val="00A248F4"/>
    <w:rsid w:val="00A25FCE"/>
    <w:rsid w:val="00A3187B"/>
    <w:rsid w:val="00A3214B"/>
    <w:rsid w:val="00A33234"/>
    <w:rsid w:val="00A35E81"/>
    <w:rsid w:val="00A36300"/>
    <w:rsid w:val="00A45DCC"/>
    <w:rsid w:val="00A47BB7"/>
    <w:rsid w:val="00A5117A"/>
    <w:rsid w:val="00A51520"/>
    <w:rsid w:val="00A51B7C"/>
    <w:rsid w:val="00A53097"/>
    <w:rsid w:val="00A53175"/>
    <w:rsid w:val="00A54668"/>
    <w:rsid w:val="00A57E3C"/>
    <w:rsid w:val="00A61429"/>
    <w:rsid w:val="00A635DA"/>
    <w:rsid w:val="00A77C02"/>
    <w:rsid w:val="00A82A73"/>
    <w:rsid w:val="00A845E5"/>
    <w:rsid w:val="00A8666C"/>
    <w:rsid w:val="00A92951"/>
    <w:rsid w:val="00A9590B"/>
    <w:rsid w:val="00AA0E8E"/>
    <w:rsid w:val="00AA28D4"/>
    <w:rsid w:val="00AA3F0A"/>
    <w:rsid w:val="00AA4C37"/>
    <w:rsid w:val="00AA51D9"/>
    <w:rsid w:val="00AA7FC9"/>
    <w:rsid w:val="00AB5CC8"/>
    <w:rsid w:val="00AB69F4"/>
    <w:rsid w:val="00AB759A"/>
    <w:rsid w:val="00AC2A22"/>
    <w:rsid w:val="00AC2A7F"/>
    <w:rsid w:val="00AC356C"/>
    <w:rsid w:val="00AC700D"/>
    <w:rsid w:val="00AD0289"/>
    <w:rsid w:val="00AD0482"/>
    <w:rsid w:val="00AD4D4A"/>
    <w:rsid w:val="00AD5A55"/>
    <w:rsid w:val="00AD655D"/>
    <w:rsid w:val="00AD7E8C"/>
    <w:rsid w:val="00AD7FD0"/>
    <w:rsid w:val="00AE267D"/>
    <w:rsid w:val="00AE300F"/>
    <w:rsid w:val="00AF2B62"/>
    <w:rsid w:val="00AF395A"/>
    <w:rsid w:val="00AF5EA9"/>
    <w:rsid w:val="00B02354"/>
    <w:rsid w:val="00B0443F"/>
    <w:rsid w:val="00B04A5D"/>
    <w:rsid w:val="00B14ACF"/>
    <w:rsid w:val="00B15D9F"/>
    <w:rsid w:val="00B1648F"/>
    <w:rsid w:val="00B16C89"/>
    <w:rsid w:val="00B21DBB"/>
    <w:rsid w:val="00B23FF4"/>
    <w:rsid w:val="00B248BC"/>
    <w:rsid w:val="00B26424"/>
    <w:rsid w:val="00B265A1"/>
    <w:rsid w:val="00B26C29"/>
    <w:rsid w:val="00B2773C"/>
    <w:rsid w:val="00B278BA"/>
    <w:rsid w:val="00B3391F"/>
    <w:rsid w:val="00B36D61"/>
    <w:rsid w:val="00B42510"/>
    <w:rsid w:val="00B42AC9"/>
    <w:rsid w:val="00B43711"/>
    <w:rsid w:val="00B454ED"/>
    <w:rsid w:val="00B457DF"/>
    <w:rsid w:val="00B50B5D"/>
    <w:rsid w:val="00B51060"/>
    <w:rsid w:val="00B55885"/>
    <w:rsid w:val="00B55FDD"/>
    <w:rsid w:val="00B637D4"/>
    <w:rsid w:val="00B66705"/>
    <w:rsid w:val="00B70514"/>
    <w:rsid w:val="00B71EFB"/>
    <w:rsid w:val="00B72253"/>
    <w:rsid w:val="00B73F59"/>
    <w:rsid w:val="00B7418E"/>
    <w:rsid w:val="00B74878"/>
    <w:rsid w:val="00B800FE"/>
    <w:rsid w:val="00B83990"/>
    <w:rsid w:val="00B84AD5"/>
    <w:rsid w:val="00B84ED9"/>
    <w:rsid w:val="00B85D13"/>
    <w:rsid w:val="00B9137A"/>
    <w:rsid w:val="00B94A06"/>
    <w:rsid w:val="00B9526F"/>
    <w:rsid w:val="00B95338"/>
    <w:rsid w:val="00B95517"/>
    <w:rsid w:val="00BA1D57"/>
    <w:rsid w:val="00BA3959"/>
    <w:rsid w:val="00BA4A4B"/>
    <w:rsid w:val="00BA6C3B"/>
    <w:rsid w:val="00BC12FC"/>
    <w:rsid w:val="00BC4EC1"/>
    <w:rsid w:val="00BC6C4F"/>
    <w:rsid w:val="00BD2B54"/>
    <w:rsid w:val="00BD6A3A"/>
    <w:rsid w:val="00BD6C8A"/>
    <w:rsid w:val="00BD7CB5"/>
    <w:rsid w:val="00BE2009"/>
    <w:rsid w:val="00BE5354"/>
    <w:rsid w:val="00BE5F75"/>
    <w:rsid w:val="00BF2208"/>
    <w:rsid w:val="00BF3C9A"/>
    <w:rsid w:val="00BF57E7"/>
    <w:rsid w:val="00BF6889"/>
    <w:rsid w:val="00BF6AB6"/>
    <w:rsid w:val="00BF7B70"/>
    <w:rsid w:val="00C01996"/>
    <w:rsid w:val="00C032A0"/>
    <w:rsid w:val="00C0535A"/>
    <w:rsid w:val="00C130E1"/>
    <w:rsid w:val="00C164D9"/>
    <w:rsid w:val="00C21454"/>
    <w:rsid w:val="00C22872"/>
    <w:rsid w:val="00C2478B"/>
    <w:rsid w:val="00C24CCC"/>
    <w:rsid w:val="00C300A7"/>
    <w:rsid w:val="00C317D7"/>
    <w:rsid w:val="00C32277"/>
    <w:rsid w:val="00C33342"/>
    <w:rsid w:val="00C41AAD"/>
    <w:rsid w:val="00C4475A"/>
    <w:rsid w:val="00C44EC7"/>
    <w:rsid w:val="00C47143"/>
    <w:rsid w:val="00C50C56"/>
    <w:rsid w:val="00C515CE"/>
    <w:rsid w:val="00C52F08"/>
    <w:rsid w:val="00C624A1"/>
    <w:rsid w:val="00C67002"/>
    <w:rsid w:val="00C67262"/>
    <w:rsid w:val="00C674B3"/>
    <w:rsid w:val="00C729EC"/>
    <w:rsid w:val="00C75069"/>
    <w:rsid w:val="00C77C41"/>
    <w:rsid w:val="00C80645"/>
    <w:rsid w:val="00C81920"/>
    <w:rsid w:val="00C87064"/>
    <w:rsid w:val="00C904BE"/>
    <w:rsid w:val="00C93D3E"/>
    <w:rsid w:val="00C96003"/>
    <w:rsid w:val="00C96381"/>
    <w:rsid w:val="00CA10B5"/>
    <w:rsid w:val="00CA1BAC"/>
    <w:rsid w:val="00CA366C"/>
    <w:rsid w:val="00CA5B9F"/>
    <w:rsid w:val="00CB097A"/>
    <w:rsid w:val="00CB26C1"/>
    <w:rsid w:val="00CB771D"/>
    <w:rsid w:val="00CC48E9"/>
    <w:rsid w:val="00CC5510"/>
    <w:rsid w:val="00CC69B3"/>
    <w:rsid w:val="00CD22F5"/>
    <w:rsid w:val="00CD2D69"/>
    <w:rsid w:val="00CD5503"/>
    <w:rsid w:val="00CD5524"/>
    <w:rsid w:val="00CD586B"/>
    <w:rsid w:val="00CD6AB0"/>
    <w:rsid w:val="00CD72BF"/>
    <w:rsid w:val="00CE0EC4"/>
    <w:rsid w:val="00CE2722"/>
    <w:rsid w:val="00CE3D81"/>
    <w:rsid w:val="00CE4A17"/>
    <w:rsid w:val="00CF27DA"/>
    <w:rsid w:val="00D01DD7"/>
    <w:rsid w:val="00D05888"/>
    <w:rsid w:val="00D07CD6"/>
    <w:rsid w:val="00D117AD"/>
    <w:rsid w:val="00D127D7"/>
    <w:rsid w:val="00D13520"/>
    <w:rsid w:val="00D136BA"/>
    <w:rsid w:val="00D13B7B"/>
    <w:rsid w:val="00D14520"/>
    <w:rsid w:val="00D1531F"/>
    <w:rsid w:val="00D15F04"/>
    <w:rsid w:val="00D22287"/>
    <w:rsid w:val="00D22A4D"/>
    <w:rsid w:val="00D2325F"/>
    <w:rsid w:val="00D23804"/>
    <w:rsid w:val="00D2516E"/>
    <w:rsid w:val="00D25982"/>
    <w:rsid w:val="00D26D48"/>
    <w:rsid w:val="00D32221"/>
    <w:rsid w:val="00D34C5E"/>
    <w:rsid w:val="00D34C65"/>
    <w:rsid w:val="00D35B30"/>
    <w:rsid w:val="00D35CE2"/>
    <w:rsid w:val="00D418D2"/>
    <w:rsid w:val="00D41A09"/>
    <w:rsid w:val="00D4435D"/>
    <w:rsid w:val="00D445CC"/>
    <w:rsid w:val="00D44B95"/>
    <w:rsid w:val="00D450FA"/>
    <w:rsid w:val="00D52277"/>
    <w:rsid w:val="00D534FB"/>
    <w:rsid w:val="00D5567C"/>
    <w:rsid w:val="00D57EF0"/>
    <w:rsid w:val="00D6174B"/>
    <w:rsid w:val="00D62696"/>
    <w:rsid w:val="00D639FF"/>
    <w:rsid w:val="00D65ABE"/>
    <w:rsid w:val="00D66316"/>
    <w:rsid w:val="00D73CF2"/>
    <w:rsid w:val="00D747F5"/>
    <w:rsid w:val="00D74EEE"/>
    <w:rsid w:val="00D76EF8"/>
    <w:rsid w:val="00D80227"/>
    <w:rsid w:val="00D83A12"/>
    <w:rsid w:val="00D85CAD"/>
    <w:rsid w:val="00D8793B"/>
    <w:rsid w:val="00D9000F"/>
    <w:rsid w:val="00D9009D"/>
    <w:rsid w:val="00D9327F"/>
    <w:rsid w:val="00D937E0"/>
    <w:rsid w:val="00D9608F"/>
    <w:rsid w:val="00D961D9"/>
    <w:rsid w:val="00D97706"/>
    <w:rsid w:val="00DA022B"/>
    <w:rsid w:val="00DA0708"/>
    <w:rsid w:val="00DA3F04"/>
    <w:rsid w:val="00DA5DE4"/>
    <w:rsid w:val="00DB0F3F"/>
    <w:rsid w:val="00DB159D"/>
    <w:rsid w:val="00DB3F39"/>
    <w:rsid w:val="00DB47D2"/>
    <w:rsid w:val="00DB4D52"/>
    <w:rsid w:val="00DB670D"/>
    <w:rsid w:val="00DC10AA"/>
    <w:rsid w:val="00DC5706"/>
    <w:rsid w:val="00DC589D"/>
    <w:rsid w:val="00DC6650"/>
    <w:rsid w:val="00DD448C"/>
    <w:rsid w:val="00DE174A"/>
    <w:rsid w:val="00DE66D2"/>
    <w:rsid w:val="00DE6BF9"/>
    <w:rsid w:val="00DF05C8"/>
    <w:rsid w:val="00DF3005"/>
    <w:rsid w:val="00DF31F1"/>
    <w:rsid w:val="00DF77D7"/>
    <w:rsid w:val="00E0226F"/>
    <w:rsid w:val="00E049D4"/>
    <w:rsid w:val="00E05171"/>
    <w:rsid w:val="00E179C9"/>
    <w:rsid w:val="00E26BD7"/>
    <w:rsid w:val="00E2733D"/>
    <w:rsid w:val="00E2742F"/>
    <w:rsid w:val="00E30F2E"/>
    <w:rsid w:val="00E33126"/>
    <w:rsid w:val="00E360D4"/>
    <w:rsid w:val="00E42218"/>
    <w:rsid w:val="00E4409C"/>
    <w:rsid w:val="00E46048"/>
    <w:rsid w:val="00E46C1E"/>
    <w:rsid w:val="00E5779A"/>
    <w:rsid w:val="00E628DD"/>
    <w:rsid w:val="00E63697"/>
    <w:rsid w:val="00E644B6"/>
    <w:rsid w:val="00E650C2"/>
    <w:rsid w:val="00E66281"/>
    <w:rsid w:val="00E66E80"/>
    <w:rsid w:val="00E746DC"/>
    <w:rsid w:val="00E774EC"/>
    <w:rsid w:val="00E77CC5"/>
    <w:rsid w:val="00E82D5C"/>
    <w:rsid w:val="00E835C9"/>
    <w:rsid w:val="00E85CAE"/>
    <w:rsid w:val="00E87018"/>
    <w:rsid w:val="00E87397"/>
    <w:rsid w:val="00E9276A"/>
    <w:rsid w:val="00EA0776"/>
    <w:rsid w:val="00EA2883"/>
    <w:rsid w:val="00EA6729"/>
    <w:rsid w:val="00EA7152"/>
    <w:rsid w:val="00EA7672"/>
    <w:rsid w:val="00EB34B9"/>
    <w:rsid w:val="00EB540A"/>
    <w:rsid w:val="00EB6150"/>
    <w:rsid w:val="00EB6F24"/>
    <w:rsid w:val="00EB7235"/>
    <w:rsid w:val="00EC06D0"/>
    <w:rsid w:val="00EC112E"/>
    <w:rsid w:val="00EC2C3A"/>
    <w:rsid w:val="00EC3515"/>
    <w:rsid w:val="00EC5367"/>
    <w:rsid w:val="00EC5608"/>
    <w:rsid w:val="00EC63E0"/>
    <w:rsid w:val="00EC6511"/>
    <w:rsid w:val="00EC6D55"/>
    <w:rsid w:val="00EC6FE1"/>
    <w:rsid w:val="00ED0A77"/>
    <w:rsid w:val="00ED3218"/>
    <w:rsid w:val="00ED6DEA"/>
    <w:rsid w:val="00EE1ED5"/>
    <w:rsid w:val="00EE265F"/>
    <w:rsid w:val="00EE2F87"/>
    <w:rsid w:val="00EE5BA8"/>
    <w:rsid w:val="00EE7C67"/>
    <w:rsid w:val="00EE7D67"/>
    <w:rsid w:val="00EF0E50"/>
    <w:rsid w:val="00EF1521"/>
    <w:rsid w:val="00EF1747"/>
    <w:rsid w:val="00EF2272"/>
    <w:rsid w:val="00EF45EF"/>
    <w:rsid w:val="00EF5002"/>
    <w:rsid w:val="00F02613"/>
    <w:rsid w:val="00F0325F"/>
    <w:rsid w:val="00F03CA7"/>
    <w:rsid w:val="00F105C1"/>
    <w:rsid w:val="00F10982"/>
    <w:rsid w:val="00F10B00"/>
    <w:rsid w:val="00F11BE4"/>
    <w:rsid w:val="00F1213A"/>
    <w:rsid w:val="00F1303B"/>
    <w:rsid w:val="00F1402E"/>
    <w:rsid w:val="00F20DE3"/>
    <w:rsid w:val="00F23D91"/>
    <w:rsid w:val="00F2405D"/>
    <w:rsid w:val="00F3073C"/>
    <w:rsid w:val="00F341A6"/>
    <w:rsid w:val="00F35D74"/>
    <w:rsid w:val="00F40556"/>
    <w:rsid w:val="00F42F09"/>
    <w:rsid w:val="00F43A8C"/>
    <w:rsid w:val="00F455F1"/>
    <w:rsid w:val="00F4583D"/>
    <w:rsid w:val="00F47158"/>
    <w:rsid w:val="00F513C7"/>
    <w:rsid w:val="00F521F2"/>
    <w:rsid w:val="00F5305C"/>
    <w:rsid w:val="00F56061"/>
    <w:rsid w:val="00F56D86"/>
    <w:rsid w:val="00F57D0D"/>
    <w:rsid w:val="00F639D1"/>
    <w:rsid w:val="00F63E81"/>
    <w:rsid w:val="00F64675"/>
    <w:rsid w:val="00F6595E"/>
    <w:rsid w:val="00F66282"/>
    <w:rsid w:val="00F727E7"/>
    <w:rsid w:val="00F72FA1"/>
    <w:rsid w:val="00F73520"/>
    <w:rsid w:val="00F74E3E"/>
    <w:rsid w:val="00F76239"/>
    <w:rsid w:val="00F85344"/>
    <w:rsid w:val="00F85EED"/>
    <w:rsid w:val="00F86C1D"/>
    <w:rsid w:val="00F86D25"/>
    <w:rsid w:val="00F902F3"/>
    <w:rsid w:val="00F91AF4"/>
    <w:rsid w:val="00F94432"/>
    <w:rsid w:val="00F97372"/>
    <w:rsid w:val="00FA286D"/>
    <w:rsid w:val="00FB246A"/>
    <w:rsid w:val="00FB701C"/>
    <w:rsid w:val="00FC48EC"/>
    <w:rsid w:val="00FC5F6E"/>
    <w:rsid w:val="00FD0375"/>
    <w:rsid w:val="00FD1A4C"/>
    <w:rsid w:val="00FD2C76"/>
    <w:rsid w:val="00FD478D"/>
    <w:rsid w:val="00FE0A6F"/>
    <w:rsid w:val="00FE505B"/>
    <w:rsid w:val="00FE507C"/>
    <w:rsid w:val="00FE6E49"/>
    <w:rsid w:val="00FF012B"/>
    <w:rsid w:val="00FF1FF5"/>
    <w:rsid w:val="00FF2341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F2702"/>
  <w15:docId w15:val="{4E6E3A6D-4932-4744-843D-416F7052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1980"/>
        <w:tab w:val="left" w:pos="2340"/>
      </w:tabs>
      <w:jc w:val="center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qFormat/>
    <w:pPr>
      <w:keepNext/>
      <w:ind w:left="2880" w:firstLine="720"/>
      <w:jc w:val="center"/>
      <w:outlineLvl w:val="4"/>
    </w:pPr>
    <w:rPr>
      <w:rFonts w:ascii="Tahoma" w:hAnsi="Tahoma"/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Tahoma" w:hAnsi="Tahoma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980"/>
        <w:tab w:val="left" w:pos="2340"/>
      </w:tabs>
      <w:ind w:left="2880" w:hanging="2880"/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tabs>
        <w:tab w:val="left" w:pos="1980"/>
      </w:tabs>
      <w:ind w:left="2490"/>
      <w:jc w:val="both"/>
    </w:pPr>
    <w:rPr>
      <w:rFonts w:ascii="Arial" w:hAnsi="Arial"/>
      <w:sz w:val="22"/>
    </w:rPr>
  </w:style>
  <w:style w:type="paragraph" w:styleId="Title">
    <w:name w:val="Title"/>
    <w:basedOn w:val="Normal"/>
    <w:qFormat/>
    <w:pPr>
      <w:jc w:val="center"/>
    </w:pPr>
    <w:rPr>
      <w:b/>
      <w:sz w:val="22"/>
    </w:rPr>
  </w:style>
  <w:style w:type="paragraph" w:styleId="Subtitle">
    <w:name w:val="Subtitle"/>
    <w:basedOn w:val="Normal"/>
    <w:qFormat/>
    <w:pPr>
      <w:jc w:val="center"/>
    </w:pPr>
    <w:rPr>
      <w:b/>
      <w:sz w:val="28"/>
    </w:rPr>
  </w:style>
  <w:style w:type="paragraph" w:styleId="BodyText">
    <w:name w:val="Body Text"/>
    <w:basedOn w:val="Normal"/>
    <w:pPr>
      <w:jc w:val="both"/>
    </w:pPr>
    <w:rPr>
      <w:rFonts w:ascii="Tahoma" w:hAnsi="Tahoma"/>
      <w:sz w:val="24"/>
    </w:rPr>
  </w:style>
  <w:style w:type="paragraph" w:styleId="BodyTextIndent3">
    <w:name w:val="Body Text Indent 3"/>
    <w:basedOn w:val="Normal"/>
    <w:pPr>
      <w:tabs>
        <w:tab w:val="left" w:pos="1980"/>
        <w:tab w:val="left" w:pos="2340"/>
      </w:tabs>
      <w:spacing w:after="120"/>
      <w:ind w:left="2699" w:hanging="431"/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uiPriority w:val="59"/>
    <w:rsid w:val="002209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A12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A1240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491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5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7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INDIN\vanhac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C384F-36A4-46F9-8AA9-7F8B4B1D0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vanhack</Template>
  <TotalTime>0</TotalTime>
  <Pages>3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 KEPUTUSAN</vt:lpstr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 KEPUTUSAN</dc:title>
  <dc:subject/>
  <dc:creator>.</dc:creator>
  <cp:keywords/>
  <dc:description/>
  <cp:lastModifiedBy>Arata Daisuke</cp:lastModifiedBy>
  <cp:revision>2</cp:revision>
  <cp:lastPrinted>2022-08-22T06:02:00Z</cp:lastPrinted>
  <dcterms:created xsi:type="dcterms:W3CDTF">2023-10-04T02:40:00Z</dcterms:created>
  <dcterms:modified xsi:type="dcterms:W3CDTF">2023-10-04T02:40:00Z</dcterms:modified>
</cp:coreProperties>
</file>